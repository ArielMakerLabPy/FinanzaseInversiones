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63032" w14:textId="77777777" w:rsidR="00607AC5" w:rsidRDefault="00C47B8F">
      <w:pPr>
        <w:spacing w:after="0" w:line="259" w:lineRule="auto"/>
        <w:ind w:left="-879" w:right="11344" w:firstLine="0"/>
      </w:pPr>
      <w:r>
        <w:rPr>
          <w:noProof/>
          <w:color w:val="000000"/>
          <w:sz w:val="22"/>
          <w:lang w:val="es-AR" w:eastAsia="es-AR"/>
        </w:rPr>
        <mc:AlternateContent>
          <mc:Choice Requires="wpg">
            <w:drawing>
              <wp:anchor distT="0" distB="0" distL="114300" distR="114300" simplePos="0" relativeHeight="251658240" behindDoc="0" locked="0" layoutInCell="1" allowOverlap="1" wp14:anchorId="36493D2F" wp14:editId="32BCF723">
                <wp:simplePos x="0" y="0"/>
                <wp:positionH relativeFrom="page">
                  <wp:posOffset>0</wp:posOffset>
                </wp:positionH>
                <wp:positionV relativeFrom="page">
                  <wp:posOffset>0</wp:posOffset>
                </wp:positionV>
                <wp:extent cx="7772400" cy="10058398"/>
                <wp:effectExtent l="0" t="0" r="0" b="0"/>
                <wp:wrapTopAndBottom/>
                <wp:docPr id="1219" name="Group 1219"/>
                <wp:cNvGraphicFramePr/>
                <a:graphic xmlns:a="http://schemas.openxmlformats.org/drawingml/2006/main">
                  <a:graphicData uri="http://schemas.microsoft.com/office/word/2010/wordprocessingGroup">
                    <wpg:wgp>
                      <wpg:cNvGrpSpPr/>
                      <wpg:grpSpPr>
                        <a:xfrm>
                          <a:off x="0" y="0"/>
                          <a:ext cx="7772400" cy="10058398"/>
                          <a:chOff x="0" y="0"/>
                          <a:chExt cx="7772400" cy="10058398"/>
                        </a:xfrm>
                      </wpg:grpSpPr>
                      <wps:wsp>
                        <wps:cNvPr id="1644" name="Shape 1644"/>
                        <wps:cNvSpPr/>
                        <wps:spPr>
                          <a:xfrm>
                            <a:off x="0" y="0"/>
                            <a:ext cx="7772400" cy="10058398"/>
                          </a:xfrm>
                          <a:custGeom>
                            <a:avLst/>
                            <a:gdLst/>
                            <a:ahLst/>
                            <a:cxnLst/>
                            <a:rect l="0" t="0" r="0" b="0"/>
                            <a:pathLst>
                              <a:path w="7772400" h="10058398">
                                <a:moveTo>
                                  <a:pt x="0" y="0"/>
                                </a:moveTo>
                                <a:lnTo>
                                  <a:pt x="7772400" y="0"/>
                                </a:lnTo>
                                <a:lnTo>
                                  <a:pt x="7772400" y="10058398"/>
                                </a:lnTo>
                                <a:lnTo>
                                  <a:pt x="0" y="10058398"/>
                                </a:lnTo>
                                <a:lnTo>
                                  <a:pt x="0" y="0"/>
                                </a:lnTo>
                              </a:path>
                            </a:pathLst>
                          </a:custGeom>
                          <a:ln w="0" cap="flat">
                            <a:miter lim="127000"/>
                          </a:ln>
                        </wps:spPr>
                        <wps:style>
                          <a:lnRef idx="0">
                            <a:srgbClr val="000000">
                              <a:alpha val="0"/>
                            </a:srgbClr>
                          </a:lnRef>
                          <a:fillRef idx="1">
                            <a:srgbClr val="60C9AC"/>
                          </a:fillRef>
                          <a:effectRef idx="0">
                            <a:scrgbClr r="0" g="0" b="0"/>
                          </a:effectRef>
                          <a:fontRef idx="none"/>
                        </wps:style>
                        <wps:bodyPr/>
                      </wps:wsp>
                      <pic:pic xmlns:pic="http://schemas.openxmlformats.org/drawingml/2006/picture">
                        <pic:nvPicPr>
                          <pic:cNvPr id="8" name="Picture 8"/>
                          <pic:cNvPicPr/>
                        </pic:nvPicPr>
                        <pic:blipFill>
                          <a:blip r:embed="rId6"/>
                          <a:stretch>
                            <a:fillRect/>
                          </a:stretch>
                        </pic:blipFill>
                        <pic:spPr>
                          <a:xfrm>
                            <a:off x="3744468" y="1670634"/>
                            <a:ext cx="566928" cy="707441"/>
                          </a:xfrm>
                          <a:prstGeom prst="rect">
                            <a:avLst/>
                          </a:prstGeom>
                        </pic:spPr>
                      </pic:pic>
                      <pic:pic xmlns:pic="http://schemas.openxmlformats.org/drawingml/2006/picture">
                        <pic:nvPicPr>
                          <pic:cNvPr id="10" name="Picture 10"/>
                          <pic:cNvPicPr/>
                        </pic:nvPicPr>
                        <pic:blipFill>
                          <a:blip r:embed="rId7"/>
                          <a:stretch>
                            <a:fillRect/>
                          </a:stretch>
                        </pic:blipFill>
                        <pic:spPr>
                          <a:xfrm>
                            <a:off x="2155825" y="2253361"/>
                            <a:ext cx="3748659" cy="551688"/>
                          </a:xfrm>
                          <a:prstGeom prst="rect">
                            <a:avLst/>
                          </a:prstGeom>
                        </pic:spPr>
                      </pic:pic>
                      <pic:pic xmlns:pic="http://schemas.openxmlformats.org/drawingml/2006/picture">
                        <pic:nvPicPr>
                          <pic:cNvPr id="12" name="Picture 12"/>
                          <pic:cNvPicPr/>
                        </pic:nvPicPr>
                        <pic:blipFill>
                          <a:blip r:embed="rId8"/>
                          <a:stretch>
                            <a:fillRect/>
                          </a:stretch>
                        </pic:blipFill>
                        <pic:spPr>
                          <a:xfrm>
                            <a:off x="2500249" y="2686177"/>
                            <a:ext cx="2966212" cy="551688"/>
                          </a:xfrm>
                          <a:prstGeom prst="rect">
                            <a:avLst/>
                          </a:prstGeom>
                        </pic:spPr>
                      </pic:pic>
                      <wps:wsp>
                        <wps:cNvPr id="13" name="Rectangle 13"/>
                        <wps:cNvSpPr/>
                        <wps:spPr>
                          <a:xfrm>
                            <a:off x="3186430" y="3517371"/>
                            <a:ext cx="1851487" cy="230583"/>
                          </a:xfrm>
                          <a:prstGeom prst="rect">
                            <a:avLst/>
                          </a:prstGeom>
                          <a:ln>
                            <a:noFill/>
                          </a:ln>
                        </wps:spPr>
                        <wps:txbx>
                          <w:txbxContent>
                            <w:p w14:paraId="118C6421" w14:textId="77777777" w:rsidR="001B0D02" w:rsidRDefault="001B0D02">
                              <w:pPr>
                                <w:spacing w:after="160" w:line="259" w:lineRule="auto"/>
                                <w:ind w:left="0" w:firstLine="0"/>
                              </w:pPr>
                              <w:r>
                                <w:rPr>
                                  <w:color w:val="FFFFFF"/>
                                  <w:w w:val="102"/>
                                  <w:sz w:val="28"/>
                                </w:rPr>
                                <w:t>¿Hacia</w:t>
                              </w:r>
                              <w:r>
                                <w:rPr>
                                  <w:color w:val="FFFFFF"/>
                                  <w:spacing w:val="15"/>
                                  <w:w w:val="102"/>
                                  <w:sz w:val="28"/>
                                </w:rPr>
                                <w:t xml:space="preserve"> </w:t>
                              </w:r>
                              <w:r>
                                <w:rPr>
                                  <w:color w:val="FFFFFF"/>
                                  <w:w w:val="102"/>
                                  <w:sz w:val="28"/>
                                </w:rPr>
                                <w:t>dónde</w:t>
                              </w:r>
                              <w:r>
                                <w:rPr>
                                  <w:color w:val="FFFFFF"/>
                                  <w:spacing w:val="12"/>
                                  <w:w w:val="102"/>
                                  <w:sz w:val="28"/>
                                </w:rPr>
                                <w:t xml:space="preserve"> </w:t>
                              </w:r>
                              <w:r>
                                <w:rPr>
                                  <w:color w:val="FFFFFF"/>
                                  <w:w w:val="102"/>
                                  <w:sz w:val="28"/>
                                </w:rPr>
                                <w:t>voy?</w:t>
                              </w:r>
                            </w:p>
                          </w:txbxContent>
                        </wps:txbx>
                        <wps:bodyPr horzOverflow="overflow" vert="horz" lIns="0" tIns="0" rIns="0" bIns="0" rtlCol="0">
                          <a:noAutofit/>
                        </wps:bodyPr>
                      </wps:wsp>
                      <wps:wsp>
                        <wps:cNvPr id="14" name="Rectangle 14"/>
                        <wps:cNvSpPr/>
                        <wps:spPr>
                          <a:xfrm>
                            <a:off x="4582922" y="3517371"/>
                            <a:ext cx="64535" cy="230583"/>
                          </a:xfrm>
                          <a:prstGeom prst="rect">
                            <a:avLst/>
                          </a:prstGeom>
                          <a:ln>
                            <a:noFill/>
                          </a:ln>
                        </wps:spPr>
                        <wps:txbx>
                          <w:txbxContent>
                            <w:p w14:paraId="16D22A64" w14:textId="77777777" w:rsidR="001B0D02" w:rsidRDefault="001B0D02">
                              <w:pPr>
                                <w:spacing w:after="160" w:line="259" w:lineRule="auto"/>
                                <w:ind w:left="0" w:firstLine="0"/>
                              </w:pPr>
                              <w:r>
                                <w:rPr>
                                  <w:color w:val="FFFFFF"/>
                                  <w:sz w:val="28"/>
                                </w:rPr>
                                <w:t xml:space="preserve"> </w:t>
                              </w:r>
                            </w:p>
                          </w:txbxContent>
                        </wps:txbx>
                        <wps:bodyPr horzOverflow="overflow" vert="horz" lIns="0" tIns="0" rIns="0" bIns="0" rtlCol="0">
                          <a:noAutofit/>
                        </wps:bodyPr>
                      </wps:wsp>
                      <pic:pic xmlns:pic="http://schemas.openxmlformats.org/drawingml/2006/picture">
                        <pic:nvPicPr>
                          <pic:cNvPr id="1527" name="Picture 1527"/>
                          <pic:cNvPicPr/>
                        </pic:nvPicPr>
                        <pic:blipFill>
                          <a:blip r:embed="rId9"/>
                          <a:stretch>
                            <a:fillRect/>
                          </a:stretch>
                        </pic:blipFill>
                        <pic:spPr>
                          <a:xfrm>
                            <a:off x="523240" y="9022080"/>
                            <a:ext cx="1673352" cy="533400"/>
                          </a:xfrm>
                          <a:prstGeom prst="rect">
                            <a:avLst/>
                          </a:prstGeom>
                        </pic:spPr>
                      </pic:pic>
                    </wpg:wgp>
                  </a:graphicData>
                </a:graphic>
              </wp:anchor>
            </w:drawing>
          </mc:Choice>
          <mc:Fallback>
            <w:pict>
              <v:group w14:anchorId="36493D2F" id="Group 1219" o:spid="_x0000_s1026" style="position:absolute;left:0;text-align:left;margin-left:0;margin-top:0;width:612pt;height:11in;z-index:251658240;mso-position-horizontal-relative:page;mso-position-vertical-relative:page" coordsize="77724,100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ML/+3//H8kAX/LvyqmYAAAA&#10;AElFTkSuQmCCUEsDBAoAAAAAAAAAIQBNaiVBXhcAAF4XAAAUAAAAZHJzL21lZGlhL2ltYWdlMS5w&#10;bmeJUE5HDQoaCgAAAA1JSERSAAAC6AAAA6AIBgAAAG8mgyUAAAABc1JHQgCuzhzpAAAABGdBTUEA&#10;ALGPC/xhBQAAAAlwSFlzAAAOwwAADsMBx2+oZAAAFvNJREFUeF7t3dliFEkOQFHo//9n2gll8FJL&#10;LrFIoXNewPM26Sh0S45q/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LwfP/4HCezDNFzMaJwAAAAASUVORK5CYIJQ&#10;SwMECgAAAAAAAAAhAJLahCbncwAA53MAABQAAABkcnMvbWVkaWEvaW1hZ2UzLnBuZ4lQTkcNChoK&#10;AAAADUlIRFIAAA80AAAC1AgGAAAA11vlhgAAAAFzUkdCAK7OHOkAAAAEZ0FNQQAAsY8L/GEFAAAA&#10;CXBIWXMAAA7DAAAOwwHHb6hkAABzfElEQVR4Xuzd7WLkuK0t0Jvz/u+ca1bTabft+lCJFAFwrT8T&#10;1STnTBc2QEq0xv8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">
                <v:shape id="Shape 1644" o:spid="_x0000_s1027" style="position:absolute;width:77724;height:100583;visibility:visible;mso-wrap-style:square;v-text-anchor:top" coordsize="7772400,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1N8UA&#10;AADdAAAADwAAAGRycy9kb3ducmV2LnhtbERPTWvCQBC9F/wPywi9FN1YJGh0FRELpeDBKOpxyI5J&#10;NDsbs1uN/fVdodDbPN7nTOetqcSNGldaVjDoRyCIM6tLzhXsth+9EQjnkTVWlknBgxzMZ52XKSba&#10;3nlDt9TnIoSwS1BB4X2dSOmyggy6vq2JA3eyjUEfYJNL3eA9hJtKvkdRLA2WHBoKrGlZUHZJv42C&#10;jX0bp8f9slzH1xVVX9dzdD78KPXabRcTEJ5a/y/+c3/qMD8eDuH5TTh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0fU3xQAAAN0AAAAPAAAAAAAAAAAAAAAAAJgCAABkcnMv&#10;ZG93bnJldi54bWxQSwUGAAAAAAQABAD1AAAAigMAAAAA&#10;" path="m,l7772400,r,10058398l,10058398,,e" fillcolor="#60c9ac" stroked="f" strokeweight="0">
                  <v:stroke miterlimit="83231f" joinstyle="miter"/>
                  <v:path arrowok="t" textboxrect="0,0,7772400,1005839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37444;top:16706;width:5669;height:7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5XVDCAAAA2gAAAA8AAABkcnMvZG93bnJldi54bWxEj0GLwjAUhO+C/yE8wZumKuxK1ygq6upJ&#10;1AXZ26N5tl2bl9JEbf+9ERY8DjPfDDOZ1aYQd6pcblnBoB+BIE6szjlV8HNa98YgnEfWWFgmBQ05&#10;mE3brQnG2j74QPejT0UoYRejgsz7MpbSJRkZdH1bEgfvYiuDPsgqlbrCRyg3hRxG0Yc0mHNYyLCk&#10;ZUbJ9XgzCsZn+bfBxaC5/I526+bz9H3er1ipbqeef4HwVPt3+J/e6sDB60q4A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uV1QwgAAANoAAAAPAAAAAAAAAAAAAAAAAJ8C&#10;AABkcnMvZG93bnJldi54bWxQSwUGAAAAAAQABAD3AAAAjgMAAAAA&#10;">
                  <v:imagedata r:id="rId10" o:title=""/>
                </v:shape>
                <v:shape id="Picture 10" o:spid="_x0000_s1029" type="#_x0000_t75" style="position:absolute;left:21558;top:22533;width:37486;height:5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HvCAAAA2wAAAA8AAABkcnMvZG93bnJldi54bWxEj0FrwkAQhe8F/8MyQm91Y1qKRFcRoeBV&#10;W+p1zI7JanY2ZLdJ9Nd3DoXeZnhv3vtmtRl9o3rqogtsYD7LQBGXwTquDHx9frwsQMWEbLEJTAbu&#10;FGGznjytsLBh4AP1x1QpCeFYoIE6pbbQOpY1eYyz0BKLdgmdxyRrV2nb4SDhvtF5lr1rj46locaW&#10;djWVt+OPN/CdX/qcwjW+aff6sON5aE+uMuZ5Om6XoBKN6d/8d723gi/08osM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xHB7wgAAANsAAAAPAAAAAAAAAAAAAAAAAJ8C&#10;AABkcnMvZG93bnJldi54bWxQSwUGAAAAAAQABAD3AAAAjgMAAAAA&#10;">
                  <v:imagedata r:id="rId11" o:title=""/>
                </v:shape>
                <v:shape id="Picture 12" o:spid="_x0000_s1030" type="#_x0000_t75" style="position:absolute;left:25002;top:26861;width:29662;height:5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zI++AAAA2wAAAA8AAABkcnMvZG93bnJldi54bWxET18LAUEQf1e+wzbKG3sUcSyJlJTkePA4&#10;3Y67y+3sdbs4394q5W1+/f7OfNmYUjypdoVlBYN+BII4tbrgTMHlvO1NQDiPrLG0TAre5GC5aLfm&#10;GGv74hM9E5+JEMIuRgW591UspUtzMuj6tiIO3M3WBn2AdSZ1ja8Qbko5jKKxNFhwaMixonVO6T15&#10;GAXX6XZ0sgO/3+2Tw7GaNNmmvK6U6naa1QyEp8b/xT/3Tof5Q/j+Eg6Qi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ezzI++AAAA2wAAAA8AAAAAAAAAAAAAAAAAnwIAAGRy&#10;cy9kb3ducmV2LnhtbFBLBQYAAAAABAAEAPcAAACKAwAAAAA=&#10;">
                  <v:imagedata r:id="rId12" o:title=""/>
                </v:shape>
                <v:rect id="Rectangle 13" o:spid="_x0000_s1031" style="position:absolute;left:31864;top:35173;width:18515;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118C6421" w14:textId="77777777" w:rsidR="001B0D02" w:rsidRDefault="001B0D02">
                        <w:pPr>
                          <w:spacing w:after="160" w:line="259" w:lineRule="auto"/>
                          <w:ind w:left="0" w:firstLine="0"/>
                        </w:pPr>
                        <w:r>
                          <w:rPr>
                            <w:color w:val="FFFFFF"/>
                            <w:w w:val="102"/>
                            <w:sz w:val="28"/>
                          </w:rPr>
                          <w:t>¿Hacia</w:t>
                        </w:r>
                        <w:r>
                          <w:rPr>
                            <w:color w:val="FFFFFF"/>
                            <w:spacing w:val="15"/>
                            <w:w w:val="102"/>
                            <w:sz w:val="28"/>
                          </w:rPr>
                          <w:t xml:space="preserve"> </w:t>
                        </w:r>
                        <w:r>
                          <w:rPr>
                            <w:color w:val="FFFFFF"/>
                            <w:w w:val="102"/>
                            <w:sz w:val="28"/>
                          </w:rPr>
                          <w:t>dónde</w:t>
                        </w:r>
                        <w:r>
                          <w:rPr>
                            <w:color w:val="FFFFFF"/>
                            <w:spacing w:val="12"/>
                            <w:w w:val="102"/>
                            <w:sz w:val="28"/>
                          </w:rPr>
                          <w:t xml:space="preserve"> </w:t>
                        </w:r>
                        <w:r>
                          <w:rPr>
                            <w:color w:val="FFFFFF"/>
                            <w:w w:val="102"/>
                            <w:sz w:val="28"/>
                          </w:rPr>
                          <w:t>voy?</w:t>
                        </w:r>
                      </w:p>
                    </w:txbxContent>
                  </v:textbox>
                </v:rect>
                <v:rect id="Rectangle 14" o:spid="_x0000_s1032" style="position:absolute;left:45829;top:35173;width:645;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6D22A64" w14:textId="77777777" w:rsidR="001B0D02" w:rsidRDefault="001B0D02">
                        <w:pPr>
                          <w:spacing w:after="160" w:line="259" w:lineRule="auto"/>
                          <w:ind w:left="0" w:firstLine="0"/>
                        </w:pPr>
                        <w:r>
                          <w:rPr>
                            <w:color w:val="FFFFFF"/>
                            <w:sz w:val="28"/>
                          </w:rPr>
                          <w:t xml:space="preserve"> </w:t>
                        </w:r>
                      </w:p>
                    </w:txbxContent>
                  </v:textbox>
                </v:rect>
                <v:shape id="Picture 1527" o:spid="_x0000_s1033" type="#_x0000_t75" style="position:absolute;left:5232;top:90220;width:16733;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0KjXEAAAA3QAAAA8AAABkcnMvZG93bnJldi54bWxET0trwkAQvhf8D8sIvelGoaZEV/GB1JOl&#10;6sXbkB2TkOxszK4x9de7BaG3+fieM1t0phItNa6wrGA0jEAQp1YXnCk4HbeDTxDOI2usLJOCX3Kw&#10;mPfeZphoe+cfag8+EyGEXYIKcu/rREqX5mTQDW1NHLiLbQz6AJtM6gbvIdxUchxFE2mw4NCQY03r&#10;nNLycDMK6seqvERft831HMfZud3bb1nulHrvd8spCE+d/xe/3Dsd5n+MY/j7Jpw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0KjXEAAAA3QAAAA8AAAAAAAAAAAAAAAAA&#10;nwIAAGRycy9kb3ducmV2LnhtbFBLBQYAAAAABAAEAPcAAACQAwAAAAA=&#10;">
                  <v:imagedata r:id="rId13" o:title=""/>
                </v:shape>
                <w10:wrap type="topAndBottom" anchorx="page" anchory="page"/>
              </v:group>
            </w:pict>
          </mc:Fallback>
        </mc:AlternateContent>
      </w:r>
      <w:r>
        <w:br w:type="page"/>
      </w:r>
    </w:p>
    <w:p w14:paraId="0003BE31" w14:textId="77777777" w:rsidR="00607AC5" w:rsidRDefault="00C47B8F">
      <w:pPr>
        <w:spacing w:after="57" w:line="259" w:lineRule="auto"/>
        <w:ind w:left="0" w:firstLine="0"/>
      </w:pPr>
      <w:r>
        <w:rPr>
          <w:color w:val="B2B2B2"/>
        </w:rPr>
        <w:lastRenderedPageBreak/>
        <w:t xml:space="preserve"> </w:t>
      </w:r>
    </w:p>
    <w:p w14:paraId="2AA410FA" w14:textId="77777777" w:rsidR="00607AC5" w:rsidRDefault="00C47B8F">
      <w:pPr>
        <w:spacing w:after="183"/>
        <w:ind w:left="-5"/>
      </w:pPr>
      <w:r>
        <w:rPr>
          <w:noProof/>
          <w:color w:val="000000"/>
          <w:sz w:val="22"/>
          <w:lang w:val="es-AR" w:eastAsia="es-AR"/>
        </w:rPr>
        <mc:AlternateContent>
          <mc:Choice Requires="wpg">
            <w:drawing>
              <wp:anchor distT="0" distB="0" distL="114300" distR="114300" simplePos="0" relativeHeight="251659264" behindDoc="0" locked="0" layoutInCell="1" allowOverlap="1" wp14:anchorId="1661C2FF" wp14:editId="3F827CD7">
                <wp:simplePos x="0" y="0"/>
                <wp:positionH relativeFrom="page">
                  <wp:posOffset>558089</wp:posOffset>
                </wp:positionH>
                <wp:positionV relativeFrom="page">
                  <wp:posOffset>603758</wp:posOffset>
                </wp:positionV>
                <wp:extent cx="3366770" cy="905256"/>
                <wp:effectExtent l="0" t="0" r="0" b="0"/>
                <wp:wrapTopAndBottom/>
                <wp:docPr id="1249" name="Group 1249"/>
                <wp:cNvGraphicFramePr/>
                <a:graphic xmlns:a="http://schemas.openxmlformats.org/drawingml/2006/main">
                  <a:graphicData uri="http://schemas.microsoft.com/office/word/2010/wordprocessingGroup">
                    <wpg:wgp>
                      <wpg:cNvGrpSpPr/>
                      <wpg:grpSpPr>
                        <a:xfrm>
                          <a:off x="0" y="0"/>
                          <a:ext cx="3366770" cy="905256"/>
                          <a:chOff x="0" y="0"/>
                          <a:chExt cx="3366770" cy="905256"/>
                        </a:xfrm>
                      </wpg:grpSpPr>
                      <pic:pic xmlns:pic="http://schemas.openxmlformats.org/drawingml/2006/picture">
                        <pic:nvPicPr>
                          <pic:cNvPr id="21" name="Picture 21"/>
                          <pic:cNvPicPr/>
                        </pic:nvPicPr>
                        <pic:blipFill>
                          <a:blip r:embed="rId14"/>
                          <a:stretch>
                            <a:fillRect/>
                          </a:stretch>
                        </pic:blipFill>
                        <pic:spPr>
                          <a:xfrm>
                            <a:off x="0" y="0"/>
                            <a:ext cx="937387" cy="252984"/>
                          </a:xfrm>
                          <a:prstGeom prst="rect">
                            <a:avLst/>
                          </a:prstGeom>
                        </pic:spPr>
                      </pic:pic>
                      <pic:pic xmlns:pic="http://schemas.openxmlformats.org/drawingml/2006/picture">
                        <pic:nvPicPr>
                          <pic:cNvPr id="23" name="Picture 23"/>
                          <pic:cNvPicPr/>
                        </pic:nvPicPr>
                        <pic:blipFill>
                          <a:blip r:embed="rId15"/>
                          <a:stretch>
                            <a:fillRect/>
                          </a:stretch>
                        </pic:blipFill>
                        <pic:spPr>
                          <a:xfrm>
                            <a:off x="0" y="256108"/>
                            <a:ext cx="3366770" cy="399593"/>
                          </a:xfrm>
                          <a:prstGeom prst="rect">
                            <a:avLst/>
                          </a:prstGeom>
                        </pic:spPr>
                      </pic:pic>
                      <pic:pic xmlns:pic="http://schemas.openxmlformats.org/drawingml/2006/picture">
                        <pic:nvPicPr>
                          <pic:cNvPr id="25" name="Picture 25"/>
                          <pic:cNvPicPr/>
                        </pic:nvPicPr>
                        <pic:blipFill>
                          <a:blip r:embed="rId16"/>
                          <a:stretch>
                            <a:fillRect/>
                          </a:stretch>
                        </pic:blipFill>
                        <pic:spPr>
                          <a:xfrm>
                            <a:off x="0" y="630631"/>
                            <a:ext cx="1408049" cy="274625"/>
                          </a:xfrm>
                          <a:prstGeom prst="rect">
                            <a:avLst/>
                          </a:prstGeom>
                        </pic:spPr>
                      </pic:pic>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49" style="width:265.1pt;height:71.28pt;position:absolute;mso-position-horizontal-relative:page;mso-position-horizontal:absolute;margin-left:43.944pt;mso-position-vertical-relative:page;margin-top:47.54pt;" coordsize="33667,9052">
                <v:shape id="Picture 21" style="position:absolute;width:9373;height:2529;left:0;top:0;" filled="f">
                  <v:imagedata r:id="rId17"/>
                </v:shape>
                <v:shape id="Picture 23" style="position:absolute;width:33667;height:3995;left:0;top:2561;" filled="f">
                  <v:imagedata r:id="rId18"/>
                </v:shape>
                <v:shape id="Picture 25" style="position:absolute;width:14080;height:2746;left:0;top:6306;" filled="f">
                  <v:imagedata r:id="rId19"/>
                </v:shape>
                <w10:wrap type="topAndBottom"/>
              </v:group>
            </w:pict>
          </mc:Fallback>
        </mc:AlternateContent>
      </w:r>
      <w:r>
        <w:rPr>
          <w:noProof/>
          <w:lang w:val="es-AR" w:eastAsia="es-AR"/>
        </w:rPr>
        <w:drawing>
          <wp:anchor distT="0" distB="0" distL="114300" distR="114300" simplePos="0" relativeHeight="251660288" behindDoc="0" locked="0" layoutInCell="1" allowOverlap="0" wp14:anchorId="0BFC1388" wp14:editId="6086108F">
            <wp:simplePos x="0" y="0"/>
            <wp:positionH relativeFrom="page">
              <wp:posOffset>523697</wp:posOffset>
            </wp:positionH>
            <wp:positionV relativeFrom="page">
              <wp:posOffset>9160485</wp:posOffset>
            </wp:positionV>
            <wp:extent cx="859536" cy="335280"/>
            <wp:effectExtent l="0" t="0" r="0" b="0"/>
            <wp:wrapTopAndBottom/>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20"/>
                    <a:stretch>
                      <a:fillRect/>
                    </a:stretch>
                  </pic:blipFill>
                  <pic:spPr>
                    <a:xfrm>
                      <a:off x="0" y="0"/>
                      <a:ext cx="859536" cy="335280"/>
                    </a:xfrm>
                    <a:prstGeom prst="rect">
                      <a:avLst/>
                    </a:prstGeom>
                  </pic:spPr>
                </pic:pic>
              </a:graphicData>
            </a:graphic>
          </wp:anchor>
        </w:drawing>
      </w:r>
      <w:r>
        <w:t xml:space="preserve">Reflexionaste anteriormente sobre las cosas que pasaron y que te han traído hasta donde estás en este momento. También has reflexionado sobre tu presente y las cosas que son importantes para ti hoy. Es hora de definir, visualizar y decidir hacia dónde te dirigirás en este nuevo año. En qué quieres convertirte, qué quieres lograr, qué recursos necesitas, quién te acompañará en este viaje, son algunas de las preguntas que contestarás en esta sección. </w:t>
      </w:r>
    </w:p>
    <w:p w14:paraId="26BBD1EC" w14:textId="77777777" w:rsidR="00900593" w:rsidRDefault="00C47B8F">
      <w:pPr>
        <w:ind w:left="-5"/>
      </w:pPr>
      <w:r>
        <w:t xml:space="preserve">Para empezar, imagina que es el último día del año. Estás en la fiesta de fin de año y un amigo muy cercano te pregunta cómo te fue en 2020. Ahora imagina que 2020 fue el mejor año de tu vida. ¿Qué le contestarías a ese amigo? Realiza una lista de las cosas que debieron haber sucedido para que así sea. No filtres todavía, anota todo lo que se te venga a la cabeza: </w:t>
      </w:r>
    </w:p>
    <w:p w14:paraId="23E000BC" w14:textId="77777777" w:rsidR="00900593" w:rsidRDefault="00900593">
      <w:pPr>
        <w:ind w:left="-5"/>
      </w:pPr>
    </w:p>
    <w:p w14:paraId="2EBFE8D8" w14:textId="77777777" w:rsidR="00502350" w:rsidRDefault="00900593" w:rsidP="00900593">
      <w:pPr>
        <w:ind w:left="-5"/>
      </w:pPr>
      <w:r>
        <w:t xml:space="preserve">Se termina la casa completamente como estaba diseñada inicialmente con los espacios como se habían pensado para inspirar a seguir trabajando en nuevos proyectos de innovación. Las piezas terminadas, los pisos de </w:t>
      </w:r>
      <w:proofErr w:type="spellStart"/>
      <w:r>
        <w:t>porcelanato</w:t>
      </w:r>
      <w:proofErr w:type="spellEnd"/>
      <w:r>
        <w:t xml:space="preserve">, las puertas y ventanas de </w:t>
      </w:r>
      <w:proofErr w:type="spellStart"/>
      <w:r>
        <w:t>blindex</w:t>
      </w:r>
      <w:proofErr w:type="spellEnd"/>
      <w:r>
        <w:t xml:space="preserve">, el balcón y la escalera con las barandas metálicas. Abajo también se coloca todo el piso a nivel, también de </w:t>
      </w:r>
      <w:proofErr w:type="spellStart"/>
      <w:r>
        <w:t>porcelanato</w:t>
      </w:r>
      <w:proofErr w:type="spellEnd"/>
      <w:r>
        <w:t>, para el taller y garaje. Se muda la cocina y la lavandería como estaba diseñado inicialmente como cocina moderna tipo isla</w:t>
      </w:r>
      <w:r w:rsidR="00502350">
        <w:t xml:space="preserve"> y un pequeña lavandería lo más automática posible.</w:t>
      </w:r>
    </w:p>
    <w:p w14:paraId="732C22FB" w14:textId="4A751EA9" w:rsidR="00607AC5" w:rsidRDefault="00502350" w:rsidP="00900593">
      <w:pPr>
        <w:ind w:left="-5"/>
      </w:pPr>
      <w:r>
        <w:t xml:space="preserve">Me suscribí por segundo año a </w:t>
      </w:r>
      <w:proofErr w:type="spellStart"/>
      <w:r>
        <w:t>Platzi</w:t>
      </w:r>
      <w:proofErr w:type="spellEnd"/>
      <w:r>
        <w:t xml:space="preserve"> y ya agregué a alguien más a mi suscripción. Compré una CNC para madera dura </w:t>
      </w:r>
      <w:r w:rsidR="006D1E29">
        <w:t xml:space="preserve">y con él y la programación estoy empezando una </w:t>
      </w:r>
      <w:proofErr w:type="spellStart"/>
      <w:r w:rsidR="006D1E29">
        <w:t>Startup</w:t>
      </w:r>
      <w:proofErr w:type="spellEnd"/>
      <w:r w:rsidR="006D1E29">
        <w:t>.</w:t>
      </w:r>
    </w:p>
    <w:p w14:paraId="7A6D8548" w14:textId="77777777" w:rsidR="00502350" w:rsidRDefault="00502350" w:rsidP="00900593">
      <w:pPr>
        <w:ind w:left="-5"/>
      </w:pPr>
    </w:p>
    <w:p w14:paraId="569F03E8" w14:textId="77777777" w:rsidR="00502350" w:rsidRDefault="00502350" w:rsidP="00900593">
      <w:pPr>
        <w:ind w:left="-5"/>
      </w:pPr>
    </w:p>
    <w:p w14:paraId="2D65B2B9" w14:textId="77777777" w:rsidR="00502350" w:rsidRDefault="00502350" w:rsidP="00900593">
      <w:pPr>
        <w:ind w:left="-5"/>
      </w:pPr>
    </w:p>
    <w:p w14:paraId="31863C13" w14:textId="77777777" w:rsidR="00502350" w:rsidRDefault="00502350" w:rsidP="00900593">
      <w:pPr>
        <w:ind w:left="-5"/>
      </w:pPr>
    </w:p>
    <w:p w14:paraId="05BB68B7" w14:textId="77777777" w:rsidR="00502350" w:rsidRDefault="00502350" w:rsidP="00900593">
      <w:pPr>
        <w:ind w:left="-5"/>
      </w:pPr>
    </w:p>
    <w:p w14:paraId="01ACF6B9" w14:textId="77777777" w:rsidR="00502350" w:rsidRDefault="00502350" w:rsidP="00900593">
      <w:pPr>
        <w:ind w:left="-5"/>
      </w:pPr>
    </w:p>
    <w:p w14:paraId="6381BA32" w14:textId="77777777" w:rsidR="00502350" w:rsidRDefault="00502350" w:rsidP="00900593">
      <w:pPr>
        <w:ind w:left="-5"/>
      </w:pPr>
    </w:p>
    <w:p w14:paraId="02D109B4" w14:textId="77777777" w:rsidR="00502350" w:rsidRDefault="00502350" w:rsidP="00900593">
      <w:pPr>
        <w:ind w:left="-5"/>
      </w:pPr>
    </w:p>
    <w:p w14:paraId="7F46EEE1" w14:textId="77777777" w:rsidR="00607AC5" w:rsidRDefault="00C47B8F">
      <w:pPr>
        <w:ind w:left="-5"/>
      </w:pPr>
      <w:r>
        <w:lastRenderedPageBreak/>
        <w:t xml:space="preserve">Elegir un tema para este año es una gran forma de tomar decisiones sobre lo que es realmente importante para ti en el tiempo que está por venir. </w:t>
      </w:r>
    </w:p>
    <w:p w14:paraId="5F47215A" w14:textId="623F5B63" w:rsidR="00607AC5" w:rsidRDefault="006D1E29">
      <w:pPr>
        <w:spacing w:after="240" w:line="259" w:lineRule="auto"/>
        <w:ind w:left="-159" w:right="-176" w:firstLine="0"/>
      </w:pPr>
      <w:r>
        <w:rPr>
          <w:noProof/>
          <w:color w:val="000000"/>
          <w:sz w:val="22"/>
          <w:lang w:val="es-AR" w:eastAsia="es-AR"/>
        </w:rPr>
        <mc:AlternateContent>
          <mc:Choice Requires="wps">
            <w:drawing>
              <wp:anchor distT="0" distB="0" distL="114300" distR="114300" simplePos="0" relativeHeight="251661312" behindDoc="0" locked="0" layoutInCell="1" allowOverlap="1" wp14:anchorId="001B9643" wp14:editId="633AE74D">
                <wp:simplePos x="0" y="0"/>
                <wp:positionH relativeFrom="column">
                  <wp:posOffset>-53340</wp:posOffset>
                </wp:positionH>
                <wp:positionV relativeFrom="paragraph">
                  <wp:posOffset>957580</wp:posOffset>
                </wp:positionV>
                <wp:extent cx="6276975" cy="3429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6276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863ED2" w14:textId="33AA1082" w:rsidR="001B0D02" w:rsidRPr="006D1E29" w:rsidRDefault="001B0D02">
                            <w:pPr>
                              <w:ind w:left="0"/>
                              <w:rPr>
                                <w:lang w:val="es-MX"/>
                              </w:rPr>
                            </w:pPr>
                            <w:r>
                              <w:rPr>
                                <w:lang w:val="es-MX"/>
                              </w:rPr>
                              <w:t>Segunda Planta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B9643" id="_x0000_t202" coordsize="21600,21600" o:spt="202" path="m,l,21600r21600,l21600,xe">
                <v:stroke joinstyle="miter"/>
                <v:path gradientshapeok="t" o:connecttype="rect"/>
              </v:shapetype>
              <v:shape id="Cuadro de texto 3" o:spid="_x0000_s1034" type="#_x0000_t202" style="position:absolute;left:0;text-align:left;margin-left:-4.2pt;margin-top:75.4pt;width:494.2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" fillcolor="white [3201]" strokeweight=".5pt">
                <v:textbox>
                  <w:txbxContent>
                    <w:p w14:paraId="1B863ED2" w14:textId="33AA1082" w:rsidR="001B0D02" w:rsidRPr="006D1E29" w:rsidRDefault="001B0D02">
                      <w:pPr>
                        <w:ind w:left="0"/>
                        <w:rPr>
                          <w:lang w:val="es-MX"/>
                        </w:rPr>
                      </w:pPr>
                      <w:r>
                        <w:rPr>
                          <w:lang w:val="es-MX"/>
                        </w:rPr>
                        <w:t>Segunda Planta</w:t>
                      </w:r>
                    </w:p>
                  </w:txbxContent>
                </v:textbox>
              </v:shape>
            </w:pict>
          </mc:Fallback>
        </mc:AlternateContent>
      </w:r>
      <w:r w:rsidR="00C47B8F">
        <w:rPr>
          <w:noProof/>
          <w:color w:val="000000"/>
          <w:sz w:val="22"/>
          <w:lang w:val="es-AR" w:eastAsia="es-AR"/>
        </w:rPr>
        <mc:AlternateContent>
          <mc:Choice Requires="wpg">
            <w:drawing>
              <wp:inline distT="0" distB="0" distL="0" distR="0" wp14:anchorId="12363B15" wp14:editId="5DDCA19E">
                <wp:extent cx="6858000" cy="1971675"/>
                <wp:effectExtent l="0" t="0" r="19050" b="9525"/>
                <wp:docPr id="1499" name="Group 1499"/>
                <wp:cNvGraphicFramePr/>
                <a:graphic xmlns:a="http://schemas.openxmlformats.org/drawingml/2006/main">
                  <a:graphicData uri="http://schemas.microsoft.com/office/word/2010/wordprocessingGroup">
                    <wpg:wgp>
                      <wpg:cNvGrpSpPr/>
                      <wpg:grpSpPr>
                        <a:xfrm>
                          <a:off x="0" y="0"/>
                          <a:ext cx="6858000" cy="1971675"/>
                          <a:chOff x="0" y="0"/>
                          <a:chExt cx="6858000" cy="2297559"/>
                        </a:xfrm>
                      </wpg:grpSpPr>
                      <wps:wsp>
                        <wps:cNvPr id="53" name="Rectangle 53"/>
                        <wps:cNvSpPr/>
                        <wps:spPr>
                          <a:xfrm>
                            <a:off x="100889" y="0"/>
                            <a:ext cx="53195" cy="288705"/>
                          </a:xfrm>
                          <a:prstGeom prst="rect">
                            <a:avLst/>
                          </a:prstGeom>
                          <a:ln>
                            <a:noFill/>
                          </a:ln>
                        </wps:spPr>
                        <wps:txbx>
                          <w:txbxContent>
                            <w:p w14:paraId="7A55FC36"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21"/>
                          <a:stretch>
                            <a:fillRect/>
                          </a:stretch>
                        </pic:blipFill>
                        <pic:spPr>
                          <a:xfrm>
                            <a:off x="100889" y="331218"/>
                            <a:ext cx="6344285" cy="252984"/>
                          </a:xfrm>
                          <a:prstGeom prst="rect">
                            <a:avLst/>
                          </a:prstGeom>
                        </pic:spPr>
                      </pic:pic>
                      <pic:pic xmlns:pic="http://schemas.openxmlformats.org/drawingml/2006/picture">
                        <pic:nvPicPr>
                          <pic:cNvPr id="57" name="Picture 57"/>
                          <pic:cNvPicPr/>
                        </pic:nvPicPr>
                        <pic:blipFill>
                          <a:blip r:embed="rId22"/>
                          <a:stretch>
                            <a:fillRect/>
                          </a:stretch>
                        </pic:blipFill>
                        <pic:spPr>
                          <a:xfrm>
                            <a:off x="100889" y="572010"/>
                            <a:ext cx="515722" cy="252984"/>
                          </a:xfrm>
                          <a:prstGeom prst="rect">
                            <a:avLst/>
                          </a:prstGeom>
                        </pic:spPr>
                      </pic:pic>
                      <wps:wsp>
                        <wps:cNvPr id="58" name="Rectangle 58"/>
                        <wps:cNvSpPr/>
                        <wps:spPr>
                          <a:xfrm>
                            <a:off x="100889" y="966470"/>
                            <a:ext cx="53195" cy="288705"/>
                          </a:xfrm>
                          <a:prstGeom prst="rect">
                            <a:avLst/>
                          </a:prstGeom>
                          <a:ln>
                            <a:noFill/>
                          </a:ln>
                        </wps:spPr>
                        <wps:txbx>
                          <w:txbxContent>
                            <w:p w14:paraId="1F5006BA"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59" name="Rectangle 59"/>
                        <wps:cNvSpPr/>
                        <wps:spPr>
                          <a:xfrm>
                            <a:off x="100889" y="1338707"/>
                            <a:ext cx="53195" cy="288706"/>
                          </a:xfrm>
                          <a:prstGeom prst="rect">
                            <a:avLst/>
                          </a:prstGeom>
                          <a:ln>
                            <a:noFill/>
                          </a:ln>
                        </wps:spPr>
                        <wps:txbx>
                          <w:txbxContent>
                            <w:p w14:paraId="28081FAC"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60" name="Rectangle 60"/>
                        <wps:cNvSpPr/>
                        <wps:spPr>
                          <a:xfrm>
                            <a:off x="100889" y="1713611"/>
                            <a:ext cx="53195" cy="288706"/>
                          </a:xfrm>
                          <a:prstGeom prst="rect">
                            <a:avLst/>
                          </a:prstGeom>
                          <a:ln>
                            <a:noFill/>
                          </a:ln>
                        </wps:spPr>
                        <wps:txbx>
                          <w:txbxContent>
                            <w:p w14:paraId="40502DE8"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23"/>
                          <a:stretch>
                            <a:fillRect/>
                          </a:stretch>
                        </pic:blipFill>
                        <pic:spPr>
                          <a:xfrm>
                            <a:off x="100889" y="2044575"/>
                            <a:ext cx="4801616" cy="252984"/>
                          </a:xfrm>
                          <a:prstGeom prst="rect">
                            <a:avLst/>
                          </a:prstGeom>
                        </pic:spPr>
                      </pic:pic>
                      <wps:wsp>
                        <wps:cNvPr id="97" name="Shape 97"/>
                        <wps:cNvSpPr/>
                        <wps:spPr>
                          <a:xfrm>
                            <a:off x="0" y="902718"/>
                            <a:ext cx="6858000" cy="983996"/>
                          </a:xfrm>
                          <a:custGeom>
                            <a:avLst/>
                            <a:gdLst/>
                            <a:ahLst/>
                            <a:cxnLst/>
                            <a:rect l="0" t="0" r="0" b="0"/>
                            <a:pathLst>
                              <a:path w="6858000" h="983996">
                                <a:moveTo>
                                  <a:pt x="123000" y="0"/>
                                </a:moveTo>
                                <a:cubicBezTo>
                                  <a:pt x="55080" y="0"/>
                                  <a:pt x="0" y="55118"/>
                                  <a:pt x="0" y="122936"/>
                                </a:cubicBezTo>
                                <a:lnTo>
                                  <a:pt x="0" y="861060"/>
                                </a:lnTo>
                                <a:cubicBezTo>
                                  <a:pt x="0" y="929005"/>
                                  <a:pt x="55080" y="983996"/>
                                  <a:pt x="123000" y="983996"/>
                                </a:cubicBezTo>
                                <a:lnTo>
                                  <a:pt x="6734937" y="983996"/>
                                </a:lnTo>
                                <a:cubicBezTo>
                                  <a:pt x="6802882" y="983996"/>
                                  <a:pt x="6858000" y="929005"/>
                                  <a:pt x="6858000" y="861060"/>
                                </a:cubicBezTo>
                                <a:lnTo>
                                  <a:pt x="6858000" y="122936"/>
                                </a:lnTo>
                                <a:cubicBezTo>
                                  <a:pt x="6858000" y="55118"/>
                                  <a:pt x="6802882" y="0"/>
                                  <a:pt x="6734937"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12363B15" id="Group 1499" o:spid="_x0000_s1035" style="width:540pt;height:155.25pt;mso-position-horizontal-relative:char;mso-position-vertical-relative:line" coordsize="68580,22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EnhoD4degAAHXoAABQAAABkcnMvbWVk&#10;aWEvaW1hZ2UzLnBuZ4lQTkcNChoKAAAADUlIRFIAABidAAABTAgGAAAAxQabZgAAAAFzUkdCAK7O&#10;HOkAAAAEZ0FNQQAAsY8L/GEFAAAACXBIWXMAAA7DAAAOwwHHb6hkAAB5sklEQVR4XuzdiW4kSXIA&#10;2J3+XwnQlwiY+WAtYpm5TJJ5xOGHmfl7QKFLPdXFdLvcw1mq+H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z3Xdwe7ky4huaysAAAAASUVORK5CYIJQSwMECgAAAAAAAAAhAMAmhVZH&#10;DgAARw4AABQAAABkcnMvbWVkaWEvaW1hZ2UyLnBuZ4lQTkcNChoKAAAADUlIRFIAAAKkAAABTAgG&#10;AAAAHbmu2wAAAAFzUkdCAK7OHOkAAAAEZ0FNQQAAsY8L/GEFAAAACXBIWXMAAA7DAAAOwwHHb6hk&#10;AAAN3ElEQVR4Xu3cDXIctxEGUNn3tat8klQlB3Y80U4kkdzd+QHQ3cB7VSwrjEyTjUbjW8xK3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">
                <v:rect id="Rectangle 53" o:spid="_x0000_s1036" style="position:absolute;left:100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A55FC36" w14:textId="77777777" w:rsidR="001B0D02" w:rsidRDefault="001B0D02">
                        <w:pPr>
                          <w:spacing w:after="160" w:line="259" w:lineRule="auto"/>
                          <w:ind w:left="0" w:firstLine="0"/>
                        </w:pPr>
                        <w:r>
                          <w:t xml:space="preserve"> </w:t>
                        </w:r>
                      </w:p>
                    </w:txbxContent>
                  </v:textbox>
                </v:rect>
                <v:shape id="Picture 55" o:spid="_x0000_s1037" type="#_x0000_t75" style="position:absolute;left:1008;top:3312;width:63443;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vyALDAAAA2wAAAA8AAABkcnMvZG93bnJldi54bWxEj0FrwkAUhO8F/8PyBG91Y9Ei0VVEEDwE&#10;oal4fu4+k2D2bcxuk9hf3y0Uehxm5htmvR1sLTpqfeVYwWyagCDWzlRcKDh/Hl6XIHxANlg7JgVP&#10;8rDdjF7WmBrX8wd1eShEhLBPUUEZQpNK6XVJFv3UNcTRu7nWYoiyLaRpsY9wW8u3JHmXFiuOCyU2&#10;tC9J3/Mvq+B6PkmdzfOueMzNd//IsoueZUpNxsNuBSLQEP7Df+2jUbBYwO+X+AP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IAsMAAADbAAAADwAAAAAAAAAAAAAAAACf&#10;AgAAZHJzL2Rvd25yZXYueG1sUEsFBgAAAAAEAAQA9wAAAI8DAAAAAA==&#10;">
                  <v:imagedata r:id="rId24" o:title=""/>
                </v:shape>
                <v:shape id="Picture 57" o:spid="_x0000_s1038" type="#_x0000_t75" style="position:absolute;left:1008;top:5720;width:5158;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wVy3FAAAA2wAAAA8AAABkcnMvZG93bnJldi54bWxEj0trwzAQhO+F/gexhdxqOSEvnCihFAKB&#10;HkIeB+e2sdYPIq2MpSRufn1VKPQ4zMw3zHLdWyPu1PnGsYJhkoIgLpxuuFJwOm7e5yB8QNZoHJOC&#10;b/KwXr2+LDHT7sF7uh9CJSKEfYYK6hDaTEpf1GTRJ64ljl7pOoshyq6SusNHhFsjR2k6lRYbjgs1&#10;tvRZU3E93KyCW1lNvsrn7jLeTou9MT7PzyFXavDWfyxABOrDf/ivvdUKJj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MFctxQAAANsAAAAPAAAAAAAAAAAAAAAA&#10;AJ8CAABkcnMvZG93bnJldi54bWxQSwUGAAAAAAQABAD3AAAAkQMAAAAA&#10;">
                  <v:imagedata r:id="rId25" o:title=""/>
                </v:shape>
                <v:rect id="Rectangle 58" o:spid="_x0000_s1039" style="position:absolute;left:1008;top:966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1F5006BA" w14:textId="77777777" w:rsidR="001B0D02" w:rsidRDefault="001B0D02">
                        <w:pPr>
                          <w:spacing w:after="160" w:line="259" w:lineRule="auto"/>
                          <w:ind w:left="0" w:firstLine="0"/>
                        </w:pPr>
                        <w:r>
                          <w:t xml:space="preserve"> </w:t>
                        </w:r>
                      </w:p>
                    </w:txbxContent>
                  </v:textbox>
                </v:rect>
                <v:rect id="Rectangle 59" o:spid="_x0000_s1040" style="position:absolute;left:1008;top:13387;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28081FAC" w14:textId="77777777" w:rsidR="001B0D02" w:rsidRDefault="001B0D02">
                        <w:pPr>
                          <w:spacing w:after="160" w:line="259" w:lineRule="auto"/>
                          <w:ind w:left="0" w:firstLine="0"/>
                        </w:pPr>
                        <w:r>
                          <w:t xml:space="preserve"> </w:t>
                        </w:r>
                      </w:p>
                    </w:txbxContent>
                  </v:textbox>
                </v:rect>
                <v:rect id="Rectangle 60" o:spid="_x0000_s1041" style="position:absolute;left:1008;top:17136;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40502DE8" w14:textId="77777777" w:rsidR="001B0D02" w:rsidRDefault="001B0D02">
                        <w:pPr>
                          <w:spacing w:after="160" w:line="259" w:lineRule="auto"/>
                          <w:ind w:left="0" w:firstLine="0"/>
                        </w:pPr>
                        <w:r>
                          <w:t xml:space="preserve"> </w:t>
                        </w:r>
                      </w:p>
                    </w:txbxContent>
                  </v:textbox>
                </v:rect>
                <v:shape id="Picture 62" o:spid="_x0000_s1042" type="#_x0000_t75" style="position:absolute;left:1008;top:20445;width:48017;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teozDAAAA2wAAAA8AAABkcnMvZG93bnJldi54bWxEj1trAjEUhN8L/odwCn2r2S5FwmoUFZSW&#10;PojX58Pm7AU3J0uS6vbfN0Khj8PMfMPMFoPtxI18aB1reBtnIIhLZ1quNZyOm1cFIkRkg51j0vBD&#10;ARbz0dMMC+PuvKfbIdYiQTgUqKGJsS+kDGVDFsPY9cTJq5y3GJP0tTQe7wluO5ln2URabDktNNjT&#10;uqHyevi2GnL11Xn1uXu/7PvV2VbVVqlrrvXL87Ccgog0xP/wX/vDaJjk8PiSfo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y16jMMAAADbAAAADwAAAAAAAAAAAAAAAACf&#10;AgAAZHJzL2Rvd25yZXYueG1sUEsFBgAAAAAEAAQA9wAAAI8DAAAAAA==&#10;">
                  <v:imagedata r:id="rId26" o:title=""/>
                </v:shape>
                <v:shape id="Shape 97" o:spid="_x0000_s1043" style="position:absolute;top:9027;width:68580;height:9840;visibility:visible;mso-wrap-style:square;v-text-anchor:top" coordsize="6858000,983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TpsUA&#10;AADbAAAADwAAAGRycy9kb3ducmV2LnhtbESPT2vCQBTE7wW/w/IEb3UTD/6JriKCoK1QTAteH9nX&#10;JDX7Nu5uNX77bkHwOMzMb5jFqjONuJLztWUF6TABQVxYXXOp4Otz+zoF4QOyxsYyKbiTh9Wy97LA&#10;TNsbH+mah1JECPsMFVQhtJmUvqjIoB/aljh639YZDFG6UmqHtwg3jRwlyVgarDkuVNjSpqLinP8a&#10;BZe3/enQzlIvfz6ae52O3neHiVNq0O/WcxCBuvAMP9o7rWA2gf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OmxQAAANsAAAAPAAAAAAAAAAAAAAAAAJgCAABkcnMv&#10;ZG93bnJldi54bWxQSwUGAAAAAAQABAD1AAAAigMAAAAA&#10;" path="m123000,c55080,,,55118,,122936l,861060v,67945,55080,122936,123000,122936l6734937,983996v67945,,123063,-54991,123063,-122936l6858000,122936c6858000,55118,6802882,,6734937,l123000,xe" filled="f" strokecolor="#60c9ac" strokeweight="1pt">
                  <v:stroke miterlimit="83231f" joinstyle="miter"/>
                  <v:path arrowok="t" textboxrect="0,0,6858000,983996"/>
                </v:shape>
                <w10:anchorlock/>
              </v:group>
            </w:pict>
          </mc:Fallback>
        </mc:AlternateContent>
      </w:r>
    </w:p>
    <w:tbl>
      <w:tblPr>
        <w:tblStyle w:val="TableGrid"/>
        <w:tblW w:w="10557" w:type="dxa"/>
        <w:tblInd w:w="-26" w:type="dxa"/>
        <w:tblCellMar>
          <w:top w:w="34" w:type="dxa"/>
          <w:left w:w="386" w:type="dxa"/>
        </w:tblCellMar>
        <w:tblLook w:val="04A0" w:firstRow="1" w:lastRow="0" w:firstColumn="1" w:lastColumn="0" w:noHBand="0" w:noVBand="1"/>
      </w:tblPr>
      <w:tblGrid>
        <w:gridCol w:w="1246"/>
        <w:gridCol w:w="4659"/>
        <w:gridCol w:w="4652"/>
      </w:tblGrid>
      <w:tr w:rsidR="00607AC5" w14:paraId="3C4A3122" w14:textId="77777777">
        <w:trPr>
          <w:trHeight w:val="487"/>
        </w:trPr>
        <w:tc>
          <w:tcPr>
            <w:tcW w:w="1246" w:type="dxa"/>
            <w:tcBorders>
              <w:top w:val="nil"/>
              <w:left w:val="nil"/>
              <w:bottom w:val="nil"/>
              <w:right w:val="nil"/>
            </w:tcBorders>
            <w:vAlign w:val="center"/>
          </w:tcPr>
          <w:p w14:paraId="46D75E06" w14:textId="33A1DA27" w:rsidR="00607AC5" w:rsidRDefault="006D1E29">
            <w:pPr>
              <w:spacing w:after="0" w:line="259" w:lineRule="auto"/>
              <w:ind w:left="0" w:right="356" w:firstLine="0"/>
              <w:jc w:val="center"/>
            </w:pPr>
            <w:r>
              <w:rPr>
                <w:noProof/>
                <w:lang w:val="es-AR" w:eastAsia="es-AR"/>
              </w:rPr>
              <w:drawing>
                <wp:anchor distT="0" distB="0" distL="114300" distR="114300" simplePos="0" relativeHeight="251662336" behindDoc="0" locked="0" layoutInCell="1" allowOverlap="1" wp14:anchorId="24EE9740" wp14:editId="5F39088F">
                  <wp:simplePos x="0" y="0"/>
                  <wp:positionH relativeFrom="column">
                    <wp:posOffset>-22225</wp:posOffset>
                  </wp:positionH>
                  <wp:positionV relativeFrom="paragraph">
                    <wp:posOffset>1461770</wp:posOffset>
                  </wp:positionV>
                  <wp:extent cx="551180" cy="234315"/>
                  <wp:effectExtent l="0" t="0" r="0" b="0"/>
                  <wp:wrapNone/>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80" cy="234315"/>
                          </a:xfrm>
                          <a:prstGeom prst="rect">
                            <a:avLst/>
                          </a:prstGeom>
                        </pic:spPr>
                      </pic:pic>
                    </a:graphicData>
                  </a:graphic>
                  <wp14:sizeRelH relativeFrom="margin">
                    <wp14:pctWidth>0</wp14:pctWidth>
                  </wp14:sizeRelH>
                  <wp14:sizeRelV relativeFrom="margin">
                    <wp14:pctHeight>0</wp14:pctHeight>
                  </wp14:sizeRelV>
                </wp:anchor>
              </w:drawing>
            </w:r>
            <w:r w:rsidR="00C47B8F">
              <w:rPr>
                <w:sz w:val="18"/>
              </w:rPr>
              <w:t xml:space="preserve"> </w:t>
            </w:r>
          </w:p>
        </w:tc>
        <w:tc>
          <w:tcPr>
            <w:tcW w:w="9311" w:type="dxa"/>
            <w:gridSpan w:val="2"/>
            <w:tcBorders>
              <w:top w:val="nil"/>
              <w:left w:val="nil"/>
              <w:bottom w:val="single" w:sz="6" w:space="0" w:color="60C9AC"/>
              <w:right w:val="nil"/>
            </w:tcBorders>
            <w:shd w:val="clear" w:color="auto" w:fill="60C9AC"/>
          </w:tcPr>
          <w:p w14:paraId="4F3EEE56" w14:textId="77777777" w:rsidR="00607AC5" w:rsidRDefault="00C47B8F">
            <w:pPr>
              <w:spacing w:after="0" w:line="259" w:lineRule="auto"/>
              <w:ind w:left="1519" w:firstLine="0"/>
            </w:pPr>
            <w:r>
              <w:rPr>
                <w:noProof/>
                <w:color w:val="000000"/>
                <w:sz w:val="22"/>
                <w:lang w:val="es-AR" w:eastAsia="es-AR"/>
              </w:rPr>
              <mc:AlternateContent>
                <mc:Choice Requires="wpg">
                  <w:drawing>
                    <wp:inline distT="0" distB="0" distL="0" distR="0" wp14:anchorId="27202EFB" wp14:editId="18B7120D">
                      <wp:extent cx="3699510" cy="234696"/>
                      <wp:effectExtent l="0" t="0" r="0" b="0"/>
                      <wp:docPr id="1600" name="Group 1600"/>
                      <wp:cNvGraphicFramePr/>
                      <a:graphic xmlns:a="http://schemas.openxmlformats.org/drawingml/2006/main">
                        <a:graphicData uri="http://schemas.microsoft.com/office/word/2010/wordprocessingGroup">
                          <wpg:wgp>
                            <wpg:cNvGrpSpPr/>
                            <wpg:grpSpPr>
                              <a:xfrm>
                                <a:off x="0" y="0"/>
                                <a:ext cx="3699510" cy="234696"/>
                                <a:chOff x="0" y="0"/>
                                <a:chExt cx="3699510" cy="234696"/>
                              </a:xfrm>
                            </wpg:grpSpPr>
                            <pic:pic xmlns:pic="http://schemas.openxmlformats.org/drawingml/2006/picture">
                              <pic:nvPicPr>
                                <pic:cNvPr id="66" name="Picture 66"/>
                                <pic:cNvPicPr/>
                              </pic:nvPicPr>
                              <pic:blipFill>
                                <a:blip r:embed="rId28"/>
                                <a:stretch>
                                  <a:fillRect/>
                                </a:stretch>
                              </pic:blipFill>
                              <pic:spPr>
                                <a:xfrm>
                                  <a:off x="0" y="0"/>
                                  <a:ext cx="619100" cy="234696"/>
                                </a:xfrm>
                                <a:prstGeom prst="rect">
                                  <a:avLst/>
                                </a:prstGeom>
                              </pic:spPr>
                            </pic:pic>
                            <pic:pic xmlns:pic="http://schemas.openxmlformats.org/drawingml/2006/picture">
                              <pic:nvPicPr>
                                <pic:cNvPr id="69" name="Picture 69"/>
                                <pic:cNvPicPr/>
                              </pic:nvPicPr>
                              <pic:blipFill>
                                <a:blip r:embed="rId29"/>
                                <a:stretch>
                                  <a:fillRect/>
                                </a:stretch>
                              </pic:blipFill>
                              <pic:spPr>
                                <a:xfrm>
                                  <a:off x="2838958" y="0"/>
                                  <a:ext cx="860552" cy="234696"/>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00" style="width:291.3pt;height:18.48pt;mso-position-horizontal-relative:char;mso-position-vertical-relative:line" coordsize="36995,2346">
                      <v:shape id="Picture 66" style="position:absolute;width:6191;height:2346;left:0;top:0;" filled="f">
                        <v:imagedata r:id="rId30"/>
                      </v:shape>
                      <v:shape id="Picture 69" style="position:absolute;width:8605;height:2346;left:28389;top:0;" filled="f">
                        <v:imagedata r:id="rId31"/>
                      </v:shape>
                    </v:group>
                  </w:pict>
                </mc:Fallback>
              </mc:AlternateContent>
            </w:r>
          </w:p>
        </w:tc>
      </w:tr>
      <w:tr w:rsidR="00607AC5" w14:paraId="5E73DFE1" w14:textId="77777777">
        <w:trPr>
          <w:trHeight w:val="3590"/>
        </w:trPr>
        <w:tc>
          <w:tcPr>
            <w:tcW w:w="1246" w:type="dxa"/>
            <w:vMerge w:val="restart"/>
            <w:tcBorders>
              <w:top w:val="nil"/>
              <w:left w:val="nil"/>
              <w:bottom w:val="nil"/>
              <w:right w:val="single" w:sz="6" w:space="0" w:color="60C9AC"/>
            </w:tcBorders>
            <w:shd w:val="clear" w:color="auto" w:fill="60C9AC"/>
          </w:tcPr>
          <w:p w14:paraId="054BC1AB" w14:textId="307F62F2" w:rsidR="00607AC5" w:rsidRDefault="00607AC5">
            <w:pPr>
              <w:spacing w:after="3044" w:line="259" w:lineRule="auto"/>
              <w:ind w:left="48" w:right="-56" w:firstLine="0"/>
            </w:pPr>
          </w:p>
          <w:p w14:paraId="46516834" w14:textId="77777777" w:rsidR="00607AC5" w:rsidRDefault="00C47B8F">
            <w:pPr>
              <w:spacing w:after="0" w:line="259" w:lineRule="auto"/>
              <w:ind w:left="0" w:right="-73" w:firstLine="0"/>
            </w:pPr>
            <w:r>
              <w:rPr>
                <w:noProof/>
                <w:color w:val="000000"/>
                <w:sz w:val="22"/>
                <w:lang w:val="es-AR" w:eastAsia="es-AR"/>
              </w:rPr>
              <mc:AlternateContent>
                <mc:Choice Requires="wpg">
                  <w:drawing>
                    <wp:anchor distT="0" distB="0" distL="114300" distR="114300" simplePos="0" relativeHeight="251663360" behindDoc="0" locked="0" layoutInCell="1" allowOverlap="1" wp14:anchorId="78503C00" wp14:editId="7D14A4BF">
                      <wp:simplePos x="0" y="0"/>
                      <wp:positionH relativeFrom="column">
                        <wp:posOffset>3810</wp:posOffset>
                      </wp:positionH>
                      <wp:positionV relativeFrom="paragraph">
                        <wp:posOffset>1567815</wp:posOffset>
                      </wp:positionV>
                      <wp:extent cx="592734" cy="457199"/>
                      <wp:effectExtent l="0" t="0" r="0" b="635"/>
                      <wp:wrapNone/>
                      <wp:docPr id="1465" name="Group 1465"/>
                      <wp:cNvGraphicFramePr/>
                      <a:graphic xmlns:a="http://schemas.openxmlformats.org/drawingml/2006/main">
                        <a:graphicData uri="http://schemas.microsoft.com/office/word/2010/wordprocessingGroup">
                          <wpg:wgp>
                            <wpg:cNvGrpSpPr/>
                            <wpg:grpSpPr>
                              <a:xfrm>
                                <a:off x="0" y="0"/>
                                <a:ext cx="592734" cy="457199"/>
                                <a:chOff x="0" y="0"/>
                                <a:chExt cx="592734" cy="457199"/>
                              </a:xfrm>
                            </wpg:grpSpPr>
                            <pic:pic xmlns:pic="http://schemas.openxmlformats.org/drawingml/2006/picture">
                              <pic:nvPicPr>
                                <pic:cNvPr id="81" name="Picture 81"/>
                                <pic:cNvPicPr/>
                              </pic:nvPicPr>
                              <pic:blipFill>
                                <a:blip r:embed="rId32"/>
                                <a:stretch>
                                  <a:fillRect/>
                                </a:stretch>
                              </pic:blipFill>
                              <pic:spPr>
                                <a:xfrm>
                                  <a:off x="0" y="0"/>
                                  <a:ext cx="575120" cy="234696"/>
                                </a:xfrm>
                                <a:prstGeom prst="rect">
                                  <a:avLst/>
                                </a:prstGeom>
                              </pic:spPr>
                            </pic:pic>
                            <pic:pic xmlns:pic="http://schemas.openxmlformats.org/drawingml/2006/picture">
                              <pic:nvPicPr>
                                <pic:cNvPr id="83" name="Picture 83"/>
                                <pic:cNvPicPr/>
                              </pic:nvPicPr>
                              <pic:blipFill>
                                <a:blip r:embed="rId33"/>
                                <a:stretch>
                                  <a:fillRect/>
                                </a:stretch>
                              </pic:blipFill>
                              <pic:spPr>
                                <a:xfrm>
                                  <a:off x="234696" y="222503"/>
                                  <a:ext cx="358038" cy="2346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DF53B" id="Group 1465" o:spid="_x0000_s1026" style="position:absolute;margin-left:.3pt;margin-top:123.45pt;width:46.65pt;height:36pt;z-index:251663360;mso-width-relative:margin;mso-height-relative:margin" coordsize="5927,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">
                      <v:shape id="Picture 81" o:spid="_x0000_s1027" type="#_x0000_t75" style="position:absolute;width:5751;height:2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2y/EAAAA2wAAAA8AAABkcnMvZG93bnJldi54bWxEj0FrwkAUhO8F/8PyBC9FN/YQQuoqRRDE&#10;Q8E07fk1+5KNzb4N2dXEf+8WCj0OM/MNs9lNthM3GnzrWMF6lYAgrpxuuVFQfhyWGQgfkDV2jknB&#10;nTzstrOnDebajXymWxEaESHsc1RgQuhzKX1lyKJfuZ44erUbLIYoh0bqAccIt518SZJUWmw5Lhjs&#10;aW+o+imuVkF3tEV9MsX3Z/1e67S/PJdfp6tSi/n09goi0BT+w3/to1aQreH3S/wBcv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2y/EAAAA2wAAAA8AAAAAAAAAAAAAAAAA&#10;nwIAAGRycy9kb3ducmV2LnhtbFBLBQYAAAAABAAEAPcAAACQAwAAAAA=&#10;">
                        <v:imagedata r:id="rId34" o:title=""/>
                      </v:shape>
                      <v:shape id="Picture 83" o:spid="_x0000_s1028" type="#_x0000_t75" style="position:absolute;left:2346;top:2225;width:3581;height:2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tWwjEAAAA2wAAAA8AAABkcnMvZG93bnJldi54bWxEj09rAjEUxO9Cv0N4BS+iSRVEt0YpQsGD&#10;Qv1z8fbcvG6Wbl7WTXTXb98UCh6HmfkNs1h1rhJ3akLpWcPbSIEgzr0pudBwOn4OZyBCRDZYeSYN&#10;DwqwWr70FpgZ3/Ke7odYiAThkKEGG2OdSRlySw7DyNfEyfv2jcOYZFNI02Cb4K6SY6Wm0mHJacFi&#10;TWtL+c/h5jR8dY9zW4XBdr7bTlpzvaibsUrr/mv38Q4iUhef4f/2xmiYTeDvS/o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tWwjEAAAA2wAAAA8AAAAAAAAAAAAAAAAA&#10;nwIAAGRycy9kb3ducmV2LnhtbFBLBQYAAAAABAAEAPcAAACQAwAAAAA=&#10;">
                        <v:imagedata r:id="rId35" o:title=""/>
                      </v:shape>
                    </v:group>
                  </w:pict>
                </mc:Fallback>
              </mc:AlternateContent>
            </w:r>
          </w:p>
        </w:tc>
        <w:tc>
          <w:tcPr>
            <w:tcW w:w="4659" w:type="dxa"/>
            <w:tcBorders>
              <w:top w:val="single" w:sz="6" w:space="0" w:color="60C9AC"/>
              <w:left w:val="single" w:sz="6" w:space="0" w:color="60C9AC"/>
              <w:bottom w:val="single" w:sz="6" w:space="0" w:color="60C9AC"/>
              <w:right w:val="single" w:sz="6" w:space="0" w:color="60C9AC"/>
            </w:tcBorders>
            <w:vAlign w:val="center"/>
          </w:tcPr>
          <w:p w14:paraId="3C177DBD" w14:textId="6970496A" w:rsidR="00607AC5" w:rsidRDefault="006D1E29">
            <w:pPr>
              <w:spacing w:after="0" w:line="259" w:lineRule="auto"/>
              <w:ind w:left="0" w:right="395" w:firstLine="0"/>
              <w:jc w:val="center"/>
            </w:pPr>
            <w:r>
              <w:rPr>
                <w:color w:val="C5C5C6"/>
                <w:sz w:val="36"/>
              </w:rPr>
              <w:t xml:space="preserve">… quieres conservar?. Suscripción a </w:t>
            </w:r>
            <w:proofErr w:type="spellStart"/>
            <w:r>
              <w:rPr>
                <w:color w:val="C5C5C6"/>
                <w:sz w:val="36"/>
              </w:rPr>
              <w:t>Platzi</w:t>
            </w:r>
            <w:proofErr w:type="spellEnd"/>
            <w:r>
              <w:rPr>
                <w:color w:val="C5C5C6"/>
                <w:sz w:val="36"/>
              </w:rPr>
              <w:t>. Condiciones Vehículo y documentación</w:t>
            </w:r>
          </w:p>
        </w:tc>
        <w:tc>
          <w:tcPr>
            <w:tcW w:w="4652" w:type="dxa"/>
            <w:tcBorders>
              <w:top w:val="single" w:sz="6" w:space="0" w:color="60C9AC"/>
              <w:left w:val="single" w:sz="6" w:space="0" w:color="60C9AC"/>
              <w:bottom w:val="single" w:sz="6" w:space="0" w:color="60C9AC"/>
              <w:right w:val="single" w:sz="6" w:space="0" w:color="60C9AC"/>
            </w:tcBorders>
            <w:vAlign w:val="center"/>
          </w:tcPr>
          <w:p w14:paraId="6C3F963F" w14:textId="79913779" w:rsidR="00607AC5" w:rsidRDefault="006D1E29">
            <w:pPr>
              <w:spacing w:after="0" w:line="259" w:lineRule="auto"/>
              <w:ind w:left="0" w:right="386" w:firstLine="0"/>
              <w:jc w:val="center"/>
            </w:pPr>
            <w:r>
              <w:rPr>
                <w:color w:val="C5C5C6"/>
                <w:sz w:val="36"/>
              </w:rPr>
              <w:t>… quieres eliminar?. Festejos abusivos del año. Tiempos muertos o improductivos</w:t>
            </w:r>
          </w:p>
        </w:tc>
      </w:tr>
      <w:tr w:rsidR="00607AC5" w14:paraId="3701F9A5" w14:textId="77777777">
        <w:trPr>
          <w:trHeight w:val="3583"/>
        </w:trPr>
        <w:tc>
          <w:tcPr>
            <w:tcW w:w="0" w:type="auto"/>
            <w:vMerge/>
            <w:tcBorders>
              <w:top w:val="nil"/>
              <w:left w:val="nil"/>
              <w:bottom w:val="nil"/>
              <w:right w:val="single" w:sz="6" w:space="0" w:color="60C9AC"/>
            </w:tcBorders>
          </w:tcPr>
          <w:p w14:paraId="1E609148" w14:textId="77777777" w:rsidR="00607AC5" w:rsidRDefault="00607AC5">
            <w:pPr>
              <w:spacing w:after="160" w:line="259" w:lineRule="auto"/>
              <w:ind w:left="0" w:firstLine="0"/>
            </w:pPr>
          </w:p>
        </w:tc>
        <w:tc>
          <w:tcPr>
            <w:tcW w:w="4659" w:type="dxa"/>
            <w:tcBorders>
              <w:top w:val="single" w:sz="6" w:space="0" w:color="60C9AC"/>
              <w:left w:val="single" w:sz="6" w:space="0" w:color="60C9AC"/>
              <w:bottom w:val="single" w:sz="6" w:space="0" w:color="60C9AC"/>
              <w:right w:val="single" w:sz="6" w:space="0" w:color="60C9AC"/>
            </w:tcBorders>
            <w:vAlign w:val="center"/>
          </w:tcPr>
          <w:p w14:paraId="79B24920" w14:textId="4B6981C1" w:rsidR="00607AC5" w:rsidRDefault="006D1E29">
            <w:pPr>
              <w:spacing w:after="0" w:line="259" w:lineRule="auto"/>
              <w:ind w:left="0" w:right="399" w:firstLine="0"/>
              <w:jc w:val="center"/>
            </w:pPr>
            <w:r>
              <w:rPr>
                <w:color w:val="C5C5C6"/>
                <w:sz w:val="36"/>
              </w:rPr>
              <w:t xml:space="preserve">… quieres alcanzar?. </w:t>
            </w:r>
            <w:r w:rsidR="00BD6303">
              <w:rPr>
                <w:color w:val="C5C5C6"/>
                <w:sz w:val="36"/>
              </w:rPr>
              <w:t xml:space="preserve">Casa terminada. Un negocio productivo. Camioneta 0 km, para ser más productivo </w:t>
            </w:r>
            <w:r w:rsidR="00BD6303" w:rsidRPr="00BD6303">
              <w:rPr>
                <w:color w:val="C5C5C6"/>
                <w:sz w:val="36"/>
              </w:rPr>
              <w:sym w:font="Wingdings" w:char="F04A"/>
            </w:r>
            <w:r w:rsidR="00BD6303">
              <w:rPr>
                <w:color w:val="C5C5C6"/>
                <w:sz w:val="36"/>
              </w:rPr>
              <w:t>.</w:t>
            </w:r>
          </w:p>
        </w:tc>
        <w:tc>
          <w:tcPr>
            <w:tcW w:w="4652" w:type="dxa"/>
            <w:tcBorders>
              <w:top w:val="single" w:sz="6" w:space="0" w:color="60C9AC"/>
              <w:left w:val="single" w:sz="6" w:space="0" w:color="60C9AC"/>
              <w:bottom w:val="single" w:sz="6" w:space="0" w:color="60C9AC"/>
              <w:right w:val="single" w:sz="6" w:space="0" w:color="60C9AC"/>
            </w:tcBorders>
            <w:vAlign w:val="center"/>
          </w:tcPr>
          <w:p w14:paraId="47AC45E3" w14:textId="688EF04E" w:rsidR="00607AC5" w:rsidRDefault="00BD6303">
            <w:pPr>
              <w:spacing w:after="0" w:line="259" w:lineRule="auto"/>
              <w:ind w:left="0" w:right="386" w:firstLine="0"/>
              <w:jc w:val="center"/>
            </w:pPr>
            <w:r>
              <w:rPr>
                <w:color w:val="C5C5C6"/>
                <w:sz w:val="36"/>
              </w:rPr>
              <w:t>… quieres evitar?. Problemas de salud. Deuda al pedo.</w:t>
            </w:r>
          </w:p>
        </w:tc>
      </w:tr>
    </w:tbl>
    <w:p w14:paraId="61D30329" w14:textId="77777777" w:rsidR="00607AC5" w:rsidRDefault="00607AC5">
      <w:pPr>
        <w:sectPr w:rsidR="00607AC5">
          <w:headerReference w:type="even" r:id="rId36"/>
          <w:headerReference w:type="default" r:id="rId37"/>
          <w:headerReference w:type="first" r:id="rId38"/>
          <w:pgSz w:w="12240" w:h="15840"/>
          <w:pgMar w:top="2537" w:right="896" w:bottom="786" w:left="879" w:header="720" w:footer="720" w:gutter="0"/>
          <w:cols w:space="720"/>
          <w:titlePg/>
        </w:sectPr>
      </w:pPr>
    </w:p>
    <w:p w14:paraId="772D1C06" w14:textId="7F6C9F9B" w:rsidR="00607AC5" w:rsidRDefault="001B0D02">
      <w:pPr>
        <w:spacing w:after="0" w:line="259" w:lineRule="auto"/>
        <w:ind w:left="-720" w:right="-720" w:firstLine="0"/>
      </w:pPr>
      <w:r>
        <w:rPr>
          <w:noProof/>
          <w:color w:val="000000"/>
          <w:sz w:val="22"/>
          <w:lang w:val="es-AR" w:eastAsia="es-AR"/>
        </w:rPr>
        <w:lastRenderedPageBreak/>
        <mc:AlternateContent>
          <mc:Choice Requires="wps">
            <w:drawing>
              <wp:anchor distT="0" distB="0" distL="114300" distR="114300" simplePos="0" relativeHeight="251668480" behindDoc="0" locked="0" layoutInCell="1" allowOverlap="1" wp14:anchorId="05340814" wp14:editId="6691A44F">
                <wp:simplePos x="0" y="0"/>
                <wp:positionH relativeFrom="column">
                  <wp:posOffset>-381000</wp:posOffset>
                </wp:positionH>
                <wp:positionV relativeFrom="paragraph">
                  <wp:posOffset>7088505</wp:posOffset>
                </wp:positionV>
                <wp:extent cx="6686550" cy="92392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6686550"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40B3BF" w14:textId="7C594D4D" w:rsidR="001B0D02" w:rsidRDefault="001B0D02">
                            <w:pPr>
                              <w:ind w:left="0"/>
                            </w:pPr>
                            <w:r>
                              <w:rPr>
                                <w:lang w:val="es-MX"/>
                              </w:rPr>
                              <w:t>El desorden en el taller.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40814" id="Cuadro de texto 9" o:spid="_x0000_s1044" type="#_x0000_t202" style="position:absolute;left:0;text-align:left;margin-left:-30pt;margin-top:558.15pt;width:526.5pt;height:72.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" fillcolor="white [3201]" strokeweight=".5pt">
                <v:textbox>
                  <w:txbxContent>
                    <w:p w14:paraId="7640B3BF" w14:textId="7C594D4D" w:rsidR="001B0D02" w:rsidRDefault="001B0D02">
                      <w:pPr>
                        <w:ind w:left="0"/>
                      </w:pPr>
                      <w:r>
                        <w:rPr>
                          <w:lang w:val="es-MX"/>
                        </w:rPr>
                        <w:t>El desorden en el taller.</w:t>
                      </w:r>
                    </w:p>
                  </w:txbxContent>
                </v:textbox>
              </v:shape>
            </w:pict>
          </mc:Fallback>
        </mc:AlternateContent>
      </w:r>
      <w:r w:rsidR="00BD6303">
        <w:rPr>
          <w:noProof/>
          <w:color w:val="000000"/>
          <w:sz w:val="22"/>
          <w:lang w:val="es-AR" w:eastAsia="es-AR"/>
        </w:rPr>
        <mc:AlternateContent>
          <mc:Choice Requires="wps">
            <w:drawing>
              <wp:anchor distT="0" distB="0" distL="114300" distR="114300" simplePos="0" relativeHeight="251667456" behindDoc="0" locked="0" layoutInCell="1" allowOverlap="1" wp14:anchorId="531F034C" wp14:editId="0E17FF09">
                <wp:simplePos x="0" y="0"/>
                <wp:positionH relativeFrom="column">
                  <wp:posOffset>-381000</wp:posOffset>
                </wp:positionH>
                <wp:positionV relativeFrom="paragraph">
                  <wp:posOffset>5613001</wp:posOffset>
                </wp:positionV>
                <wp:extent cx="6686550" cy="923054"/>
                <wp:effectExtent l="0" t="0" r="19050" b="10795"/>
                <wp:wrapNone/>
                <wp:docPr id="7" name="Cuadro de texto 7"/>
                <wp:cNvGraphicFramePr/>
                <a:graphic xmlns:a="http://schemas.openxmlformats.org/drawingml/2006/main">
                  <a:graphicData uri="http://schemas.microsoft.com/office/word/2010/wordprocessingShape">
                    <wps:wsp>
                      <wps:cNvSpPr txBox="1"/>
                      <wps:spPr>
                        <a:xfrm>
                          <a:off x="0" y="0"/>
                          <a:ext cx="6686550" cy="9230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93984A" w14:textId="1859BB92" w:rsidR="001B0D02" w:rsidRPr="00BD6303" w:rsidRDefault="001B0D02">
                            <w:pPr>
                              <w:ind w:left="0"/>
                              <w:rPr>
                                <w:lang w:val="es-MX"/>
                              </w:rPr>
                            </w:pPr>
                            <w:r>
                              <w:rPr>
                                <w:lang w:val="es-MX"/>
                              </w:rPr>
                              <w:t>Perder demasiado el tiempo con series y películas. Desenfocarme en tareas innecesarias.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F034C" id="Cuadro de texto 7" o:spid="_x0000_s1045" type="#_x0000_t202" style="position:absolute;left:0;text-align:left;margin-left:-30pt;margin-top:441.95pt;width:526.5pt;height:7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" fillcolor="white [3201]" strokeweight=".5pt">
                <v:textbox>
                  <w:txbxContent>
                    <w:p w14:paraId="4C93984A" w14:textId="1859BB92" w:rsidR="001B0D02" w:rsidRPr="00BD6303" w:rsidRDefault="001B0D02">
                      <w:pPr>
                        <w:ind w:left="0"/>
                        <w:rPr>
                          <w:lang w:val="es-MX"/>
                        </w:rPr>
                      </w:pPr>
                      <w:r>
                        <w:rPr>
                          <w:lang w:val="es-MX"/>
                        </w:rPr>
                        <w:t>Perder demasiado el tiempo con series y películas. Desenfocarme en tareas innecesarias.</w:t>
                      </w:r>
                    </w:p>
                  </w:txbxContent>
                </v:textbox>
              </v:shape>
            </w:pict>
          </mc:Fallback>
        </mc:AlternateContent>
      </w:r>
      <w:r w:rsidR="00BD6303">
        <w:rPr>
          <w:noProof/>
          <w:color w:val="000000"/>
          <w:sz w:val="22"/>
          <w:lang w:val="es-AR" w:eastAsia="es-AR"/>
        </w:rPr>
        <mc:AlternateContent>
          <mc:Choice Requires="wps">
            <w:drawing>
              <wp:anchor distT="0" distB="0" distL="114300" distR="114300" simplePos="0" relativeHeight="251666432" behindDoc="0" locked="0" layoutInCell="1" allowOverlap="1" wp14:anchorId="7059BFCB" wp14:editId="54A3F671">
                <wp:simplePos x="0" y="0"/>
                <wp:positionH relativeFrom="column">
                  <wp:posOffset>-304800</wp:posOffset>
                </wp:positionH>
                <wp:positionV relativeFrom="paragraph">
                  <wp:posOffset>4137858</wp:posOffset>
                </wp:positionV>
                <wp:extent cx="6610350" cy="921822"/>
                <wp:effectExtent l="0" t="0" r="19050" b="12065"/>
                <wp:wrapNone/>
                <wp:docPr id="6" name="Cuadro de texto 6"/>
                <wp:cNvGraphicFramePr/>
                <a:graphic xmlns:a="http://schemas.openxmlformats.org/drawingml/2006/main">
                  <a:graphicData uri="http://schemas.microsoft.com/office/word/2010/wordprocessingShape">
                    <wps:wsp>
                      <wps:cNvSpPr txBox="1"/>
                      <wps:spPr>
                        <a:xfrm>
                          <a:off x="0" y="0"/>
                          <a:ext cx="6610350" cy="9218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E349A" w14:textId="457C2647" w:rsidR="001B0D02" w:rsidRPr="00BD6303" w:rsidRDefault="001B0D02">
                            <w:pPr>
                              <w:ind w:left="0"/>
                              <w:rPr>
                                <w:lang w:val="es-MX"/>
                              </w:rPr>
                            </w:pPr>
                            <w:r>
                              <w:rPr>
                                <w:lang w:val="es-MX"/>
                              </w:rPr>
                              <w:t>Tener solvencia. Experimentar ya con el emprendimiento y aprender lo máximo posible. Ganar dinero con el emprendimiento.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9BFCB" id="Cuadro de texto 6" o:spid="_x0000_s1046" type="#_x0000_t202" style="position:absolute;left:0;text-align:left;margin-left:-24pt;margin-top:325.8pt;width:520.5pt;height:7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" fillcolor="white [3201]" strokeweight=".5pt">
                <v:textbox>
                  <w:txbxContent>
                    <w:p w14:paraId="40CE349A" w14:textId="457C2647" w:rsidR="001B0D02" w:rsidRPr="00BD6303" w:rsidRDefault="001B0D02">
                      <w:pPr>
                        <w:ind w:left="0"/>
                        <w:rPr>
                          <w:lang w:val="es-MX"/>
                        </w:rPr>
                      </w:pPr>
                      <w:r>
                        <w:rPr>
                          <w:lang w:val="es-MX"/>
                        </w:rPr>
                        <w:t>Tener solvencia. Experimentar ya con el emprendimiento y aprender lo máximo posible. Ganar dinero con el emprendimiento.</w:t>
                      </w:r>
                    </w:p>
                  </w:txbxContent>
                </v:textbox>
              </v:shape>
            </w:pict>
          </mc:Fallback>
        </mc:AlternateContent>
      </w:r>
      <w:r w:rsidR="00BD6303">
        <w:rPr>
          <w:noProof/>
          <w:color w:val="000000"/>
          <w:sz w:val="22"/>
          <w:lang w:val="es-AR" w:eastAsia="es-AR"/>
        </w:rPr>
        <mc:AlternateContent>
          <mc:Choice Requires="wps">
            <w:drawing>
              <wp:anchor distT="0" distB="0" distL="114300" distR="114300" simplePos="0" relativeHeight="251665408" behindDoc="0" locked="0" layoutInCell="1" allowOverlap="1" wp14:anchorId="5FEF06A4" wp14:editId="1F1FC67D">
                <wp:simplePos x="0" y="0"/>
                <wp:positionH relativeFrom="column">
                  <wp:posOffset>-342900</wp:posOffset>
                </wp:positionH>
                <wp:positionV relativeFrom="paragraph">
                  <wp:posOffset>2621280</wp:posOffset>
                </wp:positionV>
                <wp:extent cx="6610350" cy="9144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66103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8A59A" w14:textId="43EAEA23" w:rsidR="001B0D02" w:rsidRPr="00BD6303" w:rsidRDefault="001B0D02">
                            <w:pPr>
                              <w:ind w:left="0"/>
                              <w:rPr>
                                <w:lang w:val="es-MX"/>
                              </w:rPr>
                            </w:pPr>
                            <w:r>
                              <w:rPr>
                                <w:lang w:val="es-MX"/>
                              </w:rPr>
                              <w:t xml:space="preserve">Saber administración y hacer negocios con todas las normas establecidas en </w:t>
                            </w:r>
                            <w:proofErr w:type="spellStart"/>
                            <w:r>
                              <w:rPr>
                                <w:lang w:val="es-MX"/>
                              </w:rPr>
                              <w:t>paraguay</w:t>
                            </w:r>
                            <w:proofErr w:type="spellEnd"/>
                            <w:r>
                              <w:rPr>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F06A4" id="Cuadro de texto 5" o:spid="_x0000_s1047" type="#_x0000_t202" style="position:absolute;left:0;text-align:left;margin-left:-27pt;margin-top:206.4pt;width:520.5pt;height:1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" fillcolor="white [3201]" strokeweight=".5pt">
                <v:textbox>
                  <w:txbxContent>
                    <w:p w14:paraId="7E18A59A" w14:textId="43EAEA23" w:rsidR="001B0D02" w:rsidRPr="00BD6303" w:rsidRDefault="001B0D02">
                      <w:pPr>
                        <w:ind w:left="0"/>
                        <w:rPr>
                          <w:lang w:val="es-MX"/>
                        </w:rPr>
                      </w:pPr>
                      <w:r>
                        <w:rPr>
                          <w:lang w:val="es-MX"/>
                        </w:rPr>
                        <w:t xml:space="preserve">Saber administración y hacer negocios con todas las normas establecidas en </w:t>
                      </w:r>
                      <w:proofErr w:type="spellStart"/>
                      <w:r>
                        <w:rPr>
                          <w:lang w:val="es-MX"/>
                        </w:rPr>
                        <w:t>paraguay</w:t>
                      </w:r>
                      <w:proofErr w:type="spellEnd"/>
                      <w:r>
                        <w:rPr>
                          <w:lang w:val="es-MX"/>
                        </w:rPr>
                        <w:t>.</w:t>
                      </w:r>
                    </w:p>
                  </w:txbxContent>
                </v:textbox>
              </v:shape>
            </w:pict>
          </mc:Fallback>
        </mc:AlternateContent>
      </w:r>
      <w:r w:rsidR="00BD6303">
        <w:rPr>
          <w:noProof/>
          <w:color w:val="000000"/>
          <w:sz w:val="22"/>
          <w:lang w:val="es-AR" w:eastAsia="es-AR"/>
        </w:rPr>
        <mc:AlternateContent>
          <mc:Choice Requires="wps">
            <w:drawing>
              <wp:anchor distT="0" distB="0" distL="114300" distR="114300" simplePos="0" relativeHeight="251664384" behindDoc="0" locked="0" layoutInCell="1" allowOverlap="1" wp14:anchorId="3FDAD4D2" wp14:editId="2B3C9AAD">
                <wp:simplePos x="0" y="0"/>
                <wp:positionH relativeFrom="column">
                  <wp:posOffset>-303116</wp:posOffset>
                </wp:positionH>
                <wp:positionV relativeFrom="paragraph">
                  <wp:posOffset>948809</wp:posOffset>
                </wp:positionV>
                <wp:extent cx="6551516" cy="929521"/>
                <wp:effectExtent l="0" t="0" r="20955" b="23495"/>
                <wp:wrapNone/>
                <wp:docPr id="4" name="Cuadro de texto 4"/>
                <wp:cNvGraphicFramePr/>
                <a:graphic xmlns:a="http://schemas.openxmlformats.org/drawingml/2006/main">
                  <a:graphicData uri="http://schemas.microsoft.com/office/word/2010/wordprocessingShape">
                    <wps:wsp>
                      <wps:cNvSpPr txBox="1"/>
                      <wps:spPr>
                        <a:xfrm>
                          <a:off x="0" y="0"/>
                          <a:ext cx="6551516" cy="9295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7ECB4" w14:textId="3A5E929C" w:rsidR="001B0D02" w:rsidRPr="00BD6303" w:rsidRDefault="001B0D02">
                            <w:pPr>
                              <w:ind w:left="0"/>
                              <w:rPr>
                                <w:lang w:val="es-MX"/>
                              </w:rPr>
                            </w:pPr>
                            <w:r>
                              <w:rPr>
                                <w:lang w:val="es-MX"/>
                              </w:rPr>
                              <w:t xml:space="preserve">Administración y negocios. Análisis de datos. </w:t>
                            </w:r>
                            <w:proofErr w:type="spellStart"/>
                            <w:r>
                              <w:rPr>
                                <w:lang w:val="es-MX"/>
                              </w:rPr>
                              <w:t>Javascript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AD4D2" id="Cuadro de texto 4" o:spid="_x0000_s1048" type="#_x0000_t202" style="position:absolute;left:0;text-align:left;margin-left:-23.85pt;margin-top:74.7pt;width:515.85pt;height:73.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" fillcolor="white [3201]" strokeweight=".5pt">
                <v:textbox>
                  <w:txbxContent>
                    <w:p w14:paraId="5E67ECB4" w14:textId="3A5E929C" w:rsidR="001B0D02" w:rsidRPr="00BD6303" w:rsidRDefault="001B0D02">
                      <w:pPr>
                        <w:ind w:left="0"/>
                        <w:rPr>
                          <w:lang w:val="es-MX"/>
                        </w:rPr>
                      </w:pPr>
                      <w:r>
                        <w:rPr>
                          <w:lang w:val="es-MX"/>
                        </w:rPr>
                        <w:t xml:space="preserve">Administración y negocios. Análisis de datos. </w:t>
                      </w:r>
                      <w:proofErr w:type="spellStart"/>
                      <w:r>
                        <w:rPr>
                          <w:lang w:val="es-MX"/>
                        </w:rPr>
                        <w:t>Javascript</w:t>
                      </w:r>
                      <w:proofErr w:type="spellEnd"/>
                    </w:p>
                  </w:txbxContent>
                </v:textbox>
              </v:shape>
            </w:pict>
          </mc:Fallback>
        </mc:AlternateContent>
      </w:r>
      <w:r w:rsidR="00C47B8F">
        <w:rPr>
          <w:noProof/>
          <w:color w:val="000000"/>
          <w:sz w:val="22"/>
          <w:lang w:val="es-AR" w:eastAsia="es-AR"/>
        </w:rPr>
        <mc:AlternateContent>
          <mc:Choice Requires="wpg">
            <w:drawing>
              <wp:inline distT="0" distB="0" distL="0" distR="0" wp14:anchorId="1446F53E" wp14:editId="6EC07A84">
                <wp:extent cx="6858000" cy="7528674"/>
                <wp:effectExtent l="0" t="0" r="19050" b="15240"/>
                <wp:docPr id="1228" name="Group 1228"/>
                <wp:cNvGraphicFramePr/>
                <a:graphic xmlns:a="http://schemas.openxmlformats.org/drawingml/2006/main">
                  <a:graphicData uri="http://schemas.microsoft.com/office/word/2010/wordprocessingGroup">
                    <wpg:wgp>
                      <wpg:cNvGrpSpPr/>
                      <wpg:grpSpPr>
                        <a:xfrm>
                          <a:off x="0" y="0"/>
                          <a:ext cx="6858000" cy="7528674"/>
                          <a:chOff x="0" y="0"/>
                          <a:chExt cx="6858000" cy="7528674"/>
                        </a:xfrm>
                      </wpg:grpSpPr>
                      <pic:pic xmlns:pic="http://schemas.openxmlformats.org/drawingml/2006/picture">
                        <pic:nvPicPr>
                          <pic:cNvPr id="109" name="Picture 109"/>
                          <pic:cNvPicPr/>
                        </pic:nvPicPr>
                        <pic:blipFill>
                          <a:blip r:embed="rId39"/>
                          <a:stretch>
                            <a:fillRect/>
                          </a:stretch>
                        </pic:blipFill>
                        <pic:spPr>
                          <a:xfrm>
                            <a:off x="100889" y="0"/>
                            <a:ext cx="4494022" cy="252984"/>
                          </a:xfrm>
                          <a:prstGeom prst="rect">
                            <a:avLst/>
                          </a:prstGeom>
                        </pic:spPr>
                      </pic:pic>
                      <wps:wsp>
                        <wps:cNvPr id="110" name="Rectangle 110"/>
                        <wps:cNvSpPr/>
                        <wps:spPr>
                          <a:xfrm>
                            <a:off x="100889" y="394460"/>
                            <a:ext cx="53195" cy="288705"/>
                          </a:xfrm>
                          <a:prstGeom prst="rect">
                            <a:avLst/>
                          </a:prstGeom>
                          <a:ln>
                            <a:noFill/>
                          </a:ln>
                        </wps:spPr>
                        <wps:txbx>
                          <w:txbxContent>
                            <w:p w14:paraId="4D1B732B"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11" name="Rectangle 111"/>
                        <wps:cNvSpPr/>
                        <wps:spPr>
                          <a:xfrm>
                            <a:off x="100889" y="769045"/>
                            <a:ext cx="53293" cy="289240"/>
                          </a:xfrm>
                          <a:prstGeom prst="rect">
                            <a:avLst/>
                          </a:prstGeom>
                          <a:ln>
                            <a:noFill/>
                          </a:ln>
                        </wps:spPr>
                        <wps:txbx>
                          <w:txbxContent>
                            <w:p w14:paraId="6D23C318"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12" name="Rectangle 112"/>
                        <wps:cNvSpPr/>
                        <wps:spPr>
                          <a:xfrm>
                            <a:off x="100889" y="1141474"/>
                            <a:ext cx="53195" cy="288705"/>
                          </a:xfrm>
                          <a:prstGeom prst="rect">
                            <a:avLst/>
                          </a:prstGeom>
                          <a:ln>
                            <a:noFill/>
                          </a:ln>
                        </wps:spPr>
                        <wps:txbx>
                          <w:txbxContent>
                            <w:p w14:paraId="775D55E5"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 name="Picture 114"/>
                          <pic:cNvPicPr/>
                        </pic:nvPicPr>
                        <pic:blipFill>
                          <a:blip r:embed="rId40"/>
                          <a:stretch>
                            <a:fillRect/>
                          </a:stretch>
                        </pic:blipFill>
                        <pic:spPr>
                          <a:xfrm>
                            <a:off x="100889" y="1475486"/>
                            <a:ext cx="6431534" cy="252984"/>
                          </a:xfrm>
                          <a:prstGeom prst="rect">
                            <a:avLst/>
                          </a:prstGeom>
                        </pic:spPr>
                      </pic:pic>
                      <pic:pic xmlns:pic="http://schemas.openxmlformats.org/drawingml/2006/picture">
                        <pic:nvPicPr>
                          <pic:cNvPr id="116" name="Picture 116"/>
                          <pic:cNvPicPr/>
                        </pic:nvPicPr>
                        <pic:blipFill>
                          <a:blip r:embed="rId41"/>
                          <a:stretch>
                            <a:fillRect/>
                          </a:stretch>
                        </pic:blipFill>
                        <pic:spPr>
                          <a:xfrm>
                            <a:off x="100889" y="1713306"/>
                            <a:ext cx="696976" cy="253289"/>
                          </a:xfrm>
                          <a:prstGeom prst="rect">
                            <a:avLst/>
                          </a:prstGeom>
                        </pic:spPr>
                      </pic:pic>
                      <wps:wsp>
                        <wps:cNvPr id="117" name="Rectangle 117"/>
                        <wps:cNvSpPr/>
                        <wps:spPr>
                          <a:xfrm>
                            <a:off x="100889" y="2108071"/>
                            <a:ext cx="53195" cy="288706"/>
                          </a:xfrm>
                          <a:prstGeom prst="rect">
                            <a:avLst/>
                          </a:prstGeom>
                          <a:ln>
                            <a:noFill/>
                          </a:ln>
                        </wps:spPr>
                        <wps:txbx>
                          <w:txbxContent>
                            <w:p w14:paraId="0C583EA5"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18" name="Rectangle 118"/>
                        <wps:cNvSpPr/>
                        <wps:spPr>
                          <a:xfrm>
                            <a:off x="100889" y="2482975"/>
                            <a:ext cx="53195" cy="288706"/>
                          </a:xfrm>
                          <a:prstGeom prst="rect">
                            <a:avLst/>
                          </a:prstGeom>
                          <a:ln>
                            <a:noFill/>
                          </a:ln>
                        </wps:spPr>
                        <wps:txbx>
                          <w:txbxContent>
                            <w:p w14:paraId="2195A327"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19" name="Rectangle 119"/>
                        <wps:cNvSpPr/>
                        <wps:spPr>
                          <a:xfrm>
                            <a:off x="100889" y="2854831"/>
                            <a:ext cx="53195" cy="288706"/>
                          </a:xfrm>
                          <a:prstGeom prst="rect">
                            <a:avLst/>
                          </a:prstGeom>
                          <a:ln>
                            <a:noFill/>
                          </a:ln>
                        </wps:spPr>
                        <wps:txbx>
                          <w:txbxContent>
                            <w:p w14:paraId="2A9F3457"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42"/>
                          <a:stretch>
                            <a:fillRect/>
                          </a:stretch>
                        </pic:blipFill>
                        <pic:spPr>
                          <a:xfrm>
                            <a:off x="100889" y="3189097"/>
                            <a:ext cx="4588383" cy="252984"/>
                          </a:xfrm>
                          <a:prstGeom prst="rect">
                            <a:avLst/>
                          </a:prstGeom>
                        </pic:spPr>
                      </pic:pic>
                      <wps:wsp>
                        <wps:cNvPr id="122" name="Rectangle 122"/>
                        <wps:cNvSpPr/>
                        <wps:spPr>
                          <a:xfrm>
                            <a:off x="100889" y="3583557"/>
                            <a:ext cx="53195" cy="288706"/>
                          </a:xfrm>
                          <a:prstGeom prst="rect">
                            <a:avLst/>
                          </a:prstGeom>
                          <a:ln>
                            <a:noFill/>
                          </a:ln>
                        </wps:spPr>
                        <wps:txbx>
                          <w:txbxContent>
                            <w:p w14:paraId="17F44E14"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23" name="Rectangle 123"/>
                        <wps:cNvSpPr/>
                        <wps:spPr>
                          <a:xfrm>
                            <a:off x="100889" y="3958141"/>
                            <a:ext cx="53293" cy="289240"/>
                          </a:xfrm>
                          <a:prstGeom prst="rect">
                            <a:avLst/>
                          </a:prstGeom>
                          <a:ln>
                            <a:noFill/>
                          </a:ln>
                        </wps:spPr>
                        <wps:txbx>
                          <w:txbxContent>
                            <w:p w14:paraId="2678E71D"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24" name="Rectangle 124"/>
                        <wps:cNvSpPr/>
                        <wps:spPr>
                          <a:xfrm>
                            <a:off x="100889" y="4330571"/>
                            <a:ext cx="53195" cy="288706"/>
                          </a:xfrm>
                          <a:prstGeom prst="rect">
                            <a:avLst/>
                          </a:prstGeom>
                          <a:ln>
                            <a:noFill/>
                          </a:ln>
                        </wps:spPr>
                        <wps:txbx>
                          <w:txbxContent>
                            <w:p w14:paraId="4D056BA5"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43"/>
                          <a:stretch>
                            <a:fillRect/>
                          </a:stretch>
                        </pic:blipFill>
                        <pic:spPr>
                          <a:xfrm>
                            <a:off x="100889" y="4664583"/>
                            <a:ext cx="2364994" cy="252984"/>
                          </a:xfrm>
                          <a:prstGeom prst="rect">
                            <a:avLst/>
                          </a:prstGeom>
                        </pic:spPr>
                      </pic:pic>
                      <wps:wsp>
                        <wps:cNvPr id="127" name="Rectangle 127"/>
                        <wps:cNvSpPr/>
                        <wps:spPr>
                          <a:xfrm>
                            <a:off x="100889" y="5058723"/>
                            <a:ext cx="53293" cy="289241"/>
                          </a:xfrm>
                          <a:prstGeom prst="rect">
                            <a:avLst/>
                          </a:prstGeom>
                          <a:ln>
                            <a:noFill/>
                          </a:ln>
                        </wps:spPr>
                        <wps:txbx>
                          <w:txbxContent>
                            <w:p w14:paraId="5825A85F"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28" name="Rectangle 128"/>
                        <wps:cNvSpPr/>
                        <wps:spPr>
                          <a:xfrm>
                            <a:off x="100889" y="5431280"/>
                            <a:ext cx="53195" cy="288706"/>
                          </a:xfrm>
                          <a:prstGeom prst="rect">
                            <a:avLst/>
                          </a:prstGeom>
                          <a:ln>
                            <a:noFill/>
                          </a:ln>
                        </wps:spPr>
                        <wps:txbx>
                          <w:txbxContent>
                            <w:p w14:paraId="577A2A14"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29" name="Rectangle 129"/>
                        <wps:cNvSpPr/>
                        <wps:spPr>
                          <a:xfrm>
                            <a:off x="100889" y="5806184"/>
                            <a:ext cx="53195" cy="288706"/>
                          </a:xfrm>
                          <a:prstGeom prst="rect">
                            <a:avLst/>
                          </a:prstGeom>
                          <a:ln>
                            <a:noFill/>
                          </a:ln>
                        </wps:spPr>
                        <wps:txbx>
                          <w:txbxContent>
                            <w:p w14:paraId="7F2995A9"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 name="Picture 131"/>
                          <pic:cNvPicPr/>
                        </pic:nvPicPr>
                        <pic:blipFill>
                          <a:blip r:embed="rId44"/>
                          <a:stretch>
                            <a:fillRect/>
                          </a:stretch>
                        </pic:blipFill>
                        <pic:spPr>
                          <a:xfrm>
                            <a:off x="100889" y="6136843"/>
                            <a:ext cx="2979293" cy="253289"/>
                          </a:xfrm>
                          <a:prstGeom prst="rect">
                            <a:avLst/>
                          </a:prstGeom>
                        </pic:spPr>
                      </pic:pic>
                      <wps:wsp>
                        <wps:cNvPr id="133" name="Shape 133"/>
                        <wps:cNvSpPr/>
                        <wps:spPr>
                          <a:xfrm>
                            <a:off x="0" y="303403"/>
                            <a:ext cx="6858000" cy="1086739"/>
                          </a:xfrm>
                          <a:custGeom>
                            <a:avLst/>
                            <a:gdLst/>
                            <a:ahLst/>
                            <a:cxnLst/>
                            <a:rect l="0" t="0" r="0" b="0"/>
                            <a:pathLst>
                              <a:path w="6858000" h="1086739">
                                <a:moveTo>
                                  <a:pt x="135852" y="0"/>
                                </a:moveTo>
                                <a:cubicBezTo>
                                  <a:pt x="60833" y="0"/>
                                  <a:pt x="0" y="60833"/>
                                  <a:pt x="0" y="135890"/>
                                </a:cubicBezTo>
                                <a:lnTo>
                                  <a:pt x="0" y="950976"/>
                                </a:lnTo>
                                <a:cubicBezTo>
                                  <a:pt x="0" y="1026034"/>
                                  <a:pt x="60833" y="1086739"/>
                                  <a:pt x="135852" y="1086739"/>
                                </a:cubicBezTo>
                                <a:lnTo>
                                  <a:pt x="6722110" y="1086739"/>
                                </a:lnTo>
                                <a:cubicBezTo>
                                  <a:pt x="6797168" y="1086739"/>
                                  <a:pt x="6858000" y="1026034"/>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5" name="Shape 135"/>
                        <wps:cNvSpPr/>
                        <wps:spPr>
                          <a:xfrm>
                            <a:off x="0" y="1984248"/>
                            <a:ext cx="6858000" cy="1086739"/>
                          </a:xfrm>
                          <a:custGeom>
                            <a:avLst/>
                            <a:gdLst/>
                            <a:ahLst/>
                            <a:cxnLst/>
                            <a:rect l="0" t="0" r="0" b="0"/>
                            <a:pathLst>
                              <a:path w="6858000" h="1086739">
                                <a:moveTo>
                                  <a:pt x="135852" y="0"/>
                                </a:moveTo>
                                <a:cubicBezTo>
                                  <a:pt x="60833" y="0"/>
                                  <a:pt x="0" y="60706"/>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706"/>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7" name="Shape 137"/>
                        <wps:cNvSpPr/>
                        <wps:spPr>
                          <a:xfrm>
                            <a:off x="0" y="3477641"/>
                            <a:ext cx="6858000" cy="1086739"/>
                          </a:xfrm>
                          <a:custGeom>
                            <a:avLst/>
                            <a:gdLst/>
                            <a:ahLst/>
                            <a:cxnLst/>
                            <a:rect l="0" t="0" r="0" b="0"/>
                            <a:pathLst>
                              <a:path w="6858000" h="1086739">
                                <a:moveTo>
                                  <a:pt x="135852" y="0"/>
                                </a:moveTo>
                                <a:cubicBezTo>
                                  <a:pt x="60833" y="0"/>
                                  <a:pt x="0" y="60833"/>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39" name="Shape 139"/>
                        <wps:cNvSpPr/>
                        <wps:spPr>
                          <a:xfrm>
                            <a:off x="0" y="4971034"/>
                            <a:ext cx="6858000" cy="1086739"/>
                          </a:xfrm>
                          <a:custGeom>
                            <a:avLst/>
                            <a:gdLst/>
                            <a:ahLst/>
                            <a:cxnLst/>
                            <a:rect l="0" t="0" r="0" b="0"/>
                            <a:pathLst>
                              <a:path w="6858000" h="1086739">
                                <a:moveTo>
                                  <a:pt x="135852" y="0"/>
                                </a:moveTo>
                                <a:cubicBezTo>
                                  <a:pt x="60833" y="0"/>
                                  <a:pt x="0" y="60833"/>
                                  <a:pt x="0" y="135763"/>
                                </a:cubicBezTo>
                                <a:lnTo>
                                  <a:pt x="0" y="950849"/>
                                </a:lnTo>
                                <a:cubicBezTo>
                                  <a:pt x="0" y="1025906"/>
                                  <a:pt x="60833" y="1086739"/>
                                  <a:pt x="135852" y="1086739"/>
                                </a:cubicBezTo>
                                <a:lnTo>
                                  <a:pt x="6722110" y="1086739"/>
                                </a:lnTo>
                                <a:cubicBezTo>
                                  <a:pt x="6797168" y="1086739"/>
                                  <a:pt x="6858000" y="1025906"/>
                                  <a:pt x="6858000" y="950849"/>
                                </a:cubicBezTo>
                                <a:lnTo>
                                  <a:pt x="6858000" y="135763"/>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41" name="Shape 141"/>
                        <wps:cNvSpPr/>
                        <wps:spPr>
                          <a:xfrm>
                            <a:off x="0" y="6441948"/>
                            <a:ext cx="6858000" cy="1086726"/>
                          </a:xfrm>
                          <a:custGeom>
                            <a:avLst/>
                            <a:gdLst/>
                            <a:ahLst/>
                            <a:cxnLst/>
                            <a:rect l="0" t="0" r="0" b="0"/>
                            <a:pathLst>
                              <a:path w="6858000" h="1086726">
                                <a:moveTo>
                                  <a:pt x="135852" y="0"/>
                                </a:moveTo>
                                <a:cubicBezTo>
                                  <a:pt x="60833" y="0"/>
                                  <a:pt x="0" y="60706"/>
                                  <a:pt x="0" y="135763"/>
                                </a:cubicBezTo>
                                <a:lnTo>
                                  <a:pt x="0" y="950875"/>
                                </a:lnTo>
                                <a:cubicBezTo>
                                  <a:pt x="0" y="1025893"/>
                                  <a:pt x="60833" y="1086726"/>
                                  <a:pt x="135852" y="1086726"/>
                                </a:cubicBezTo>
                                <a:lnTo>
                                  <a:pt x="6722110" y="1086726"/>
                                </a:lnTo>
                                <a:cubicBezTo>
                                  <a:pt x="6797168" y="1086726"/>
                                  <a:pt x="6858000" y="1025893"/>
                                  <a:pt x="6858000" y="950875"/>
                                </a:cubicBezTo>
                                <a:lnTo>
                                  <a:pt x="6858000" y="135763"/>
                                </a:lnTo>
                                <a:cubicBezTo>
                                  <a:pt x="6858000" y="60706"/>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1446F53E" id="Group 1228" o:spid="_x0000_s1049" style="width:540pt;height:592.8pt;mso-position-horizontal-relative:char;mso-position-vertical-relative:line" coordsize="68580,75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OBf//p/eAXZL6eM31U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KUycCBV&#10;PwAAVT8AABQAAABkcnMvbWVkaWEvaW1hZ2U1LnBuZ4lQTkcNChoKAAAADUlIRFIAAAwfAAABTAgG&#10;AAAAOdn1EwAAAAFzUkdCAK7OHOkAAAAEZ0FNQQAAsY8L/GEFAAAACXBIWXMAAA7DAAAOwwHHb6hk&#10;AAA+6klEQVR4Xu3diY7cyHIo0Ov5XxvwlxiwP/g98HYVurq7Fi65RESeAzSk0UjqYmyZJIuqf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0vvXv/4/0w4rWW+VSqIAAAAASUVORK5CYIJQ&#10;SwMECgAAAAAAAAAhAHz0j9H3EgAA9xIAABQAAABkcnMvbWVkaWEvaW1hZ2UzLnBuZ4lQTkcNChoK&#10;AAAADUlIRFIAAAOSAAABTAgGAAAAudqDZAAAAAFzUkdCAK7OHOkAAAAEZ0FNQQAAsY8L/GEFAAAA&#10;CXBIWXMAAA7DAAAOwwHHb6hkAAASjElEQVR4Xu3dC24cxxEAUMf3TYCcxIBz4AQTciGS2iVnpn9V&#10;1e8BghJHJjn1665divk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Nwff/wPzOjkdctOQ9YAAAAASUVORK5C&#10;YIJQSwMECgAAAAAAAAAhAC6lL3NKkQAASpEAABQAAABkcnMvbWVkaWEvaW1hZ2UyLnBuZ4lQTkcN&#10;ChoKAAAADUlIRFIAACD4AAABTAgGAAAAYGH+CwAAAAFzUkdCAK7OHOkAAAAEZ0FNQQAAsY8L/GEF&#10;AAAACXBIWXMAAA7DAAAOwwHHb6hkAACQ30lEQVR4Xuzdi27jxtIw2j163wTIkwSYeeCcT8fU75tk&#10;iWRfqqrXAgR6z048YnVdmhTt/A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CO&#10;//3v/wBfnWon6KIJFAAAAABJRU5ErkJgglBLAwQKAAAAAAAAACEASA89P89uAADPbgAAFAAAAGRy&#10;cy9tZWRpYS9pbWFnZTEucG5niVBORw0KGgoAAAANSUhEUgAAFwkAAAFMCAYAAACevkczAAAAAXNS&#10;R0IArs4c6QAAAARnQU1BAACxjwv8YQUAAAAJcEhZcwAADsMAAA7DAcdvqGQAAG5kSURBVHhe7N2J&#10;juRIcijap/7fGUBfIkD64LngywzkFozg4ouZ2zlAokc9U1VB29zpwaL+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NQAgzcptLioyzAAAAAASUVORK5CYIJQ&#10;SwMECgAAAAAAAAAhAMlOMSEMaQAADGkAABQAAABkcnMvbWVkaWEvaW1hZ2U0LnBuZ4lQTkcNChoK&#10;AAAADUlIRFIAABeFAAABTAgGAAAAYoeuvAAAAAFzUkdCAK7OHOkAAAAEZ0FNQQAAsY8L/GEFAAAA&#10;CXBIWXMAAA7DAAAOwwHHb6hkAABooUlEQVR4XuzdiW7kyBEo2uf5XxvwlxgYf7Dv5VPVLalVC5dc&#10;IiLPAYSW2yOpGFsmWRT7/w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">
                <v:shape id="Picture 109" o:spid="_x0000_s1050" type="#_x0000_t75" style="position:absolute;left:1008;width:44941;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2x7zFAAAA3AAAAA8AAABkcnMvZG93bnJldi54bWxEj0FrAjEQhe8F/0MYwVtN1CK6NcoiFFt7&#10;qgrtcdhMN4ubyXYTde2vNwWhtxnem/e9Waw6V4sztaHyrGE0VCCIC28qLjUc9i+PMxAhIhusPZOG&#10;KwVYLXsPC8yMv/AHnXexFCmEQ4YabIxNJmUoLDkMQ98QJ+3btw5jWttSmhYvKdzVcqzUVDqsOBEs&#10;NrS2VBx3J5cg84nF69Nn/vW+2f685Wqv6upX60G/y59BROriv/l+/WpSfTWHv2fSBHJ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se8xQAAANwAAAAPAAAAAAAAAAAAAAAA&#10;AJ8CAABkcnMvZG93bnJldi54bWxQSwUGAAAAAAQABAD3AAAAkQMAAAAA&#10;">
                  <v:imagedata r:id="rId45" o:title=""/>
                </v:shape>
                <v:rect id="Rectangle 110" o:spid="_x0000_s1051" style="position:absolute;left:1008;top:394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4D1B732B" w14:textId="77777777" w:rsidR="001B0D02" w:rsidRDefault="001B0D02">
                        <w:pPr>
                          <w:spacing w:after="160" w:line="259" w:lineRule="auto"/>
                          <w:ind w:left="0" w:firstLine="0"/>
                        </w:pPr>
                        <w:r>
                          <w:t xml:space="preserve"> </w:t>
                        </w:r>
                      </w:p>
                    </w:txbxContent>
                  </v:textbox>
                </v:rect>
                <v:rect id="Rectangle 111" o:spid="_x0000_s1052" style="position:absolute;left:1008;top:7690;width:533;height:2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6D23C318" w14:textId="77777777" w:rsidR="001B0D02" w:rsidRDefault="001B0D02">
                        <w:pPr>
                          <w:spacing w:after="160" w:line="259" w:lineRule="auto"/>
                          <w:ind w:left="0" w:firstLine="0"/>
                        </w:pPr>
                        <w:r>
                          <w:t xml:space="preserve"> </w:t>
                        </w:r>
                      </w:p>
                    </w:txbxContent>
                  </v:textbox>
                </v:rect>
                <v:rect id="Rectangle 112" o:spid="_x0000_s1053" style="position:absolute;left:1008;top:1141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775D55E5" w14:textId="77777777" w:rsidR="001B0D02" w:rsidRDefault="001B0D02">
                        <w:pPr>
                          <w:spacing w:after="160" w:line="259" w:lineRule="auto"/>
                          <w:ind w:left="0" w:firstLine="0"/>
                        </w:pPr>
                        <w:r>
                          <w:t xml:space="preserve"> </w:t>
                        </w:r>
                      </w:p>
                    </w:txbxContent>
                  </v:textbox>
                </v:rect>
                <v:shape id="Picture 114" o:spid="_x0000_s1054" type="#_x0000_t75" style="position:absolute;left:1008;top:14754;width:64316;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fpi7AAAAA3AAAAA8AAABkcnMvZG93bnJldi54bWxET02LwjAQvS/4H8II3tbURUWqUUQQBL2o&#10;ZdnjmIxtsZmUJqvtvzeC4G0e73MWq9ZW4k6NLx0rGA0TEMTamZJzBdl5+z0D4QOywcoxKejIw2rZ&#10;+1pgatyDj3Q/hVzEEPYpKihCqFMpvS7Ioh+6mjhyV9dYDBE2uTQNPmK4reRPkkylxZJjQ4E1bQrS&#10;t9O/VbD/7bLJIc827d9Fao07182mY6UG/XY9BxGoDR/x270zcf5oDK9n4gVy+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mLsAAAADcAAAADwAAAAAAAAAAAAAAAACfAgAA&#10;ZHJzL2Rvd25yZXYueG1sUEsFBgAAAAAEAAQA9wAAAIwDAAAAAA==&#10;">
                  <v:imagedata r:id="rId46" o:title=""/>
                </v:shape>
                <v:shape id="Picture 116" o:spid="_x0000_s1055" type="#_x0000_t75" style="position:absolute;left:1008;top:17133;width:6970;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vi/7CAAAA3AAAAA8AAABkcnMvZG93bnJldi54bWxET0uLwjAQvgv+hzCCN01VEO0aRWVdFbz4&#10;OOxxaGbbssmk22S1/nsjCN7m43vObNFYI65U+9KxgkE/AUGcOV1yruBy3vQmIHxA1mgck4I7eVjM&#10;260Zptrd+EjXU8hFDGGfooIihCqV0mcFWfR9VxFH7sfVFkOEdS51jbcYbo0cJslYWiw5NhRY0bqg&#10;7Pf0bxUY87dyxwlO7WFjvnbf5Wj/ed4q1e00yw8QgZrwFr/cOx3nD8bwfCZe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74v+wgAAANwAAAAPAAAAAAAAAAAAAAAAAJ8C&#10;AABkcnMvZG93bnJldi54bWxQSwUGAAAAAAQABAD3AAAAjgMAAAAA&#10;">
                  <v:imagedata r:id="rId47" o:title=""/>
                </v:shape>
                <v:rect id="Rectangle 117" o:spid="_x0000_s1056" style="position:absolute;left:1008;top:21080;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14:paraId="0C583EA5" w14:textId="77777777" w:rsidR="001B0D02" w:rsidRDefault="001B0D02">
                        <w:pPr>
                          <w:spacing w:after="160" w:line="259" w:lineRule="auto"/>
                          <w:ind w:left="0" w:firstLine="0"/>
                        </w:pPr>
                        <w:r>
                          <w:t xml:space="preserve"> </w:t>
                        </w:r>
                      </w:p>
                    </w:txbxContent>
                  </v:textbox>
                </v:rect>
                <v:rect id="Rectangle 118" o:spid="_x0000_s1057" style="position:absolute;left:1008;top:24829;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14:paraId="2195A327" w14:textId="77777777" w:rsidR="001B0D02" w:rsidRDefault="001B0D02">
                        <w:pPr>
                          <w:spacing w:after="160" w:line="259" w:lineRule="auto"/>
                          <w:ind w:left="0" w:firstLine="0"/>
                        </w:pPr>
                        <w:r>
                          <w:t xml:space="preserve"> </w:t>
                        </w:r>
                      </w:p>
                    </w:txbxContent>
                  </v:textbox>
                </v:rect>
                <v:rect id="Rectangle 119" o:spid="_x0000_s1058" style="position:absolute;left:1008;top:2854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14:paraId="2A9F3457" w14:textId="77777777" w:rsidR="001B0D02" w:rsidRDefault="001B0D02">
                        <w:pPr>
                          <w:spacing w:after="160" w:line="259" w:lineRule="auto"/>
                          <w:ind w:left="0" w:firstLine="0"/>
                        </w:pPr>
                        <w:r>
                          <w:t xml:space="preserve"> </w:t>
                        </w:r>
                      </w:p>
                    </w:txbxContent>
                  </v:textbox>
                </v:rect>
                <v:shape id="Picture 121" o:spid="_x0000_s1059" type="#_x0000_t75" style="position:absolute;left:1008;top:31890;width:45884;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oQ7EAAAA3AAAAA8AAABkcnMvZG93bnJldi54bWxET9tqwkAQfS/4D8sIfWs2SWm10VVEK/Sl&#10;eP2AaXZMgtnZmN2a2K/vFgq+zeFcZzrvTS2u1LrKsoIkikEQ51ZXXCg4HtZPYxDOI2usLZOCGzmY&#10;zwYPU8y07XhH170vRAhhl6GC0vsmk9LlJRl0kW2IA3eyrUEfYFtI3WIXwk0t0zh+lQYrDg0lNrQs&#10;KT/vv42C91u83jy/jN7k16hLE7/9uVw+V0o9DvvFBISn3t/F/+4PHeanCfw9Ey6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xoQ7EAAAA3AAAAA8AAAAAAAAAAAAAAAAA&#10;nwIAAGRycy9kb3ducmV2LnhtbFBLBQYAAAAABAAEAPcAAACQAwAAAAA=&#10;">
                  <v:imagedata r:id="rId48" o:title=""/>
                </v:shape>
                <v:rect id="Rectangle 122" o:spid="_x0000_s1060" style="position:absolute;left:1008;top:35835;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14:paraId="17F44E14" w14:textId="77777777" w:rsidR="001B0D02" w:rsidRDefault="001B0D02">
                        <w:pPr>
                          <w:spacing w:after="160" w:line="259" w:lineRule="auto"/>
                          <w:ind w:left="0" w:firstLine="0"/>
                        </w:pPr>
                        <w:r>
                          <w:t xml:space="preserve"> </w:t>
                        </w:r>
                      </w:p>
                    </w:txbxContent>
                  </v:textbox>
                </v:rect>
                <v:rect id="Rectangle 123" o:spid="_x0000_s1061" style="position:absolute;left:1008;top:39581;width:533;height:2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14:paraId="2678E71D" w14:textId="77777777" w:rsidR="001B0D02" w:rsidRDefault="001B0D02">
                        <w:pPr>
                          <w:spacing w:after="160" w:line="259" w:lineRule="auto"/>
                          <w:ind w:left="0" w:firstLine="0"/>
                        </w:pPr>
                        <w:r>
                          <w:t xml:space="preserve"> </w:t>
                        </w:r>
                      </w:p>
                    </w:txbxContent>
                  </v:textbox>
                </v:rect>
                <v:rect id="Rectangle 124" o:spid="_x0000_s1062" style="position:absolute;left:1008;top:43305;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4D056BA5" w14:textId="77777777" w:rsidR="001B0D02" w:rsidRDefault="001B0D02">
                        <w:pPr>
                          <w:spacing w:after="160" w:line="259" w:lineRule="auto"/>
                          <w:ind w:left="0" w:firstLine="0"/>
                        </w:pPr>
                        <w:r>
                          <w:t xml:space="preserve"> </w:t>
                        </w:r>
                      </w:p>
                    </w:txbxContent>
                  </v:textbox>
                </v:rect>
                <v:shape id="Picture 126" o:spid="_x0000_s1063" type="#_x0000_t75" style="position:absolute;left:1008;top:46645;width:23650;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QIZHEAAAA3AAAAA8AAABkcnMvZG93bnJldi54bWxET01rwkAQvRf6H5YpeGs2DRIkuoqGVjw0&#10;B40Xb0N2mqRmZ0N2a+K/7xYK3ubxPme1mUwnbjS41rKCtygGQVxZ3XKt4Fx+vC5AOI+ssbNMCu7k&#10;YLN+flphpu3IR7qdfC1CCLsMFTTe95mUrmrIoItsTxy4LzsY9AEOtdQDjiHcdDKJ41QabDk0NNhT&#10;3lB1Pf0YBZcxL/fFIu/f59d7u/ucJ7b43is1e5m2SxCeJv8Q/7sPOsxPUvh7Jlw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QIZHEAAAA3AAAAA8AAAAAAAAAAAAAAAAA&#10;nwIAAGRycy9kb3ducmV2LnhtbFBLBQYAAAAABAAEAPcAAACQAwAAAAA=&#10;">
                  <v:imagedata r:id="rId49" o:title=""/>
                </v:shape>
                <v:rect id="Rectangle 127" o:spid="_x0000_s1064" style="position:absolute;left:1008;top:50587;width:533;height:2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14:paraId="5825A85F" w14:textId="77777777" w:rsidR="001B0D02" w:rsidRDefault="001B0D02">
                        <w:pPr>
                          <w:spacing w:after="160" w:line="259" w:lineRule="auto"/>
                          <w:ind w:left="0" w:firstLine="0"/>
                        </w:pPr>
                        <w:r>
                          <w:t xml:space="preserve"> </w:t>
                        </w:r>
                      </w:p>
                    </w:txbxContent>
                  </v:textbox>
                </v:rect>
                <v:rect id="Rectangle 128" o:spid="_x0000_s1065" style="position:absolute;left:1008;top:54312;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14:paraId="577A2A14" w14:textId="77777777" w:rsidR="001B0D02" w:rsidRDefault="001B0D02">
                        <w:pPr>
                          <w:spacing w:after="160" w:line="259" w:lineRule="auto"/>
                          <w:ind w:left="0" w:firstLine="0"/>
                        </w:pPr>
                        <w:r>
                          <w:t xml:space="preserve"> </w:t>
                        </w:r>
                      </w:p>
                    </w:txbxContent>
                  </v:textbox>
                </v:rect>
                <v:rect id="Rectangle 129" o:spid="_x0000_s1066" style="position:absolute;left:1008;top:58061;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7F2995A9" w14:textId="77777777" w:rsidR="001B0D02" w:rsidRDefault="001B0D02">
                        <w:pPr>
                          <w:spacing w:after="160" w:line="259" w:lineRule="auto"/>
                          <w:ind w:left="0" w:firstLine="0"/>
                        </w:pPr>
                        <w:r>
                          <w:t xml:space="preserve"> </w:t>
                        </w:r>
                      </w:p>
                    </w:txbxContent>
                  </v:textbox>
                </v:rect>
                <v:shape id="Picture 131" o:spid="_x0000_s1067" type="#_x0000_t75" style="position:absolute;left:1008;top:61368;width:29793;height:2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HsPCAAAA3AAAAA8AAABkcnMvZG93bnJldi54bWxET0tLw0AQvgv+h2UEb3ZTS0tJuy1WKHgR&#10;an1Ab0N2TKKZ2bA7tum/7wqCt/n4nrNcD9yZI8XUBnEwHhVgSKrgW6kdvL1u7+ZgkqJ47IKQgzMl&#10;WK+ur5ZY+nCSFzrutTY5RFKJDhrVvrQ2VQ0xplHoSTL3GSKjZhhr6yOecjh39r4oZpaxldzQYE+P&#10;DVXf+x92sNu8TyQeNvw1204H1fnzB7N37vZmeFiAURr0X/znfvJ5/mQMv8/kC+zq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x7DwgAAANwAAAAPAAAAAAAAAAAAAAAAAJ8C&#10;AABkcnMvZG93bnJldi54bWxQSwUGAAAAAAQABAD3AAAAjgMAAAAA&#10;">
                  <v:imagedata r:id="rId50" o:title=""/>
                </v:shape>
                <v:shape id="Shape 133" o:spid="_x0000_s1068" style="position:absolute;top:3034;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5WQcIA&#10;AADcAAAADwAAAGRycy9kb3ducmV2LnhtbERP32vCMBB+H/g/hBP2NlMtjFGNIo5JYfigbvh6NGdT&#10;bC4liW333y8DYW/38f281Wa0rejJh8axgvksA0FcOd1wreDr/PHyBiJEZI2tY1LwQwE268nTCgvt&#10;Bj5Sf4q1SCEcClRgYuwKKUNlyGKYuY44cVfnLcYEfS21xyGF21YusuxVWmw4NRjsaGeoup3uVsFh&#10;33/e/OVQ5hedmff5d7nXQ6nU83TcLkFEGuO/+OEudZqf5/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lZBwgAAANwAAAAPAAAAAAAAAAAAAAAAAJgCAABkcnMvZG93&#10;bnJldi54bWxQSwUGAAAAAAQABAD1AAAAhwMAAAAA&#10;" path="m135852,c60833,,,60833,,135890l,950976v,75058,60833,135763,135852,135763l6722110,1086739v75058,,135890,-60705,135890,-135763l6858000,135890c6858000,60833,6797168,,6722110,l135852,xe" filled="f" strokecolor="#60c9ac" strokeweight="1pt">
                  <v:stroke miterlimit="83231f" joinstyle="miter"/>
                  <v:path arrowok="t" textboxrect="0,0,6858000,1086739"/>
                </v:shape>
                <v:shape id="Shape 135" o:spid="_x0000_s1069" style="position:absolute;top:19842;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rrsIA&#10;AADcAAAADwAAAGRycy9kb3ducmV2LnhtbERP32vCMBB+H+x/CCf4NlMnG1KNIhtKQXyYbvh6NGdT&#10;bC4liW39781gsLf7+H7ecj3YRnTkQ+1YwXSSgSAuna65UvB92r7MQYSIrLFxTAruFGC9en5aYq5d&#10;z1/UHWMlUgiHHBWYGNtcylAashgmriVO3MV5izFBX0ntsU/htpGvWfYuLdacGgy29GGovB5vVsFh&#10;1+2v/nwoZmedmc/pT7HTfaHUeDRsFiAiDfFf/OcudJ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2uuwgAAANwAAAAPAAAAAAAAAAAAAAAAAJgCAABkcnMvZG93&#10;bnJldi54bWxQSwUGAAAAAAQABAD1AAAAhwMAAAAA&#10;" path="m135852,c60833,,,60706,,135763l,950849v,75057,60833,135890,135852,135890l6722110,1086739v75058,,135890,-60833,135890,-135890l6858000,135763c6858000,60706,6797168,,6722110,l135852,xe" filled="f" strokecolor="#60c9ac" strokeweight="1pt">
                  <v:stroke miterlimit="83231f" joinstyle="miter"/>
                  <v:path arrowok="t" textboxrect="0,0,6858000,1086739"/>
                </v:shape>
                <v:shape id="Shape 137" o:spid="_x0000_s1070" style="position:absolute;top:34776;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QQsIA&#10;AADcAAAADwAAAGRycy9kb3ducmV2LnhtbERP32vCMBB+H+x/CCf4NlMnbFKNIhtKQXyYbvh6NGdT&#10;bC4liW39781gsLf7+H7ecj3YRnTkQ+1YwXSSgSAuna65UvB92r7MQYSIrLFxTAruFGC9en5aYq5d&#10;z1/UHWMlUgiHHBWYGNtcylAashgmriVO3MV5izFBX0ntsU/htpGvWfYmLdacGgy29GGovB5vVsFh&#10;1+2v/nwoZmedmc/pT7HTfaHUeDRsFiAiDfFf/OcudJo/e4f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VBCwgAAANwAAAAPAAAAAAAAAAAAAAAAAJgCAABkcnMvZG93&#10;bnJldi54bWxQSwUGAAAAAAQABAD1AAAAhwMAAAAA&#10;" path="m135852,c60833,,,60833,,135763l,950849v,75057,60833,135890,135852,135890l6722110,1086739v75058,,135890,-60833,135890,-135890l6858000,135763c6858000,60833,6797168,,6722110,l135852,xe" filled="f" strokecolor="#60c9ac" strokeweight="1pt">
                  <v:stroke miterlimit="83231f" joinstyle="miter"/>
                  <v:path arrowok="t" textboxrect="0,0,6858000,1086739"/>
                </v:shape>
                <v:shape id="Shape 139" o:spid="_x0000_s1071" style="position:absolute;top:49710;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Zhq8IA&#10;AADcAAAADwAAAGRycy9kb3ducmV2LnhtbERP32vCMBB+H+x/CCf4NlMnjFmNIhtKQXyYbvh6NGdT&#10;bC4liW39781gsLf7+H7ecj3YRnTkQ+1YwXSSgSAuna65UvB92r68gwgRWWPjmBTcKcB69fy0xFy7&#10;nr+oO8ZKpBAOOSowMba5lKE0ZDFMXEucuIvzFmOCvpLaY5/CbSNfs+xNWqw5NRhs6cNQeT3erILD&#10;rttf/flQzM46M5/Tn2Kn+0Kp8WjYLEBEGuK/+M9d6DR/Nof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rwgAAANwAAAAPAAAAAAAAAAAAAAAAAJgCAABkcnMvZG93&#10;bnJldi54bWxQSwUGAAAAAAQABAD1AAAAhwMAAAAA&#10;" path="m135852,c60833,,,60833,,135763l,950849v,75057,60833,135890,135852,135890l6722110,1086739v75058,,135890,-60833,135890,-135890l6858000,135763c6858000,60833,6797168,,6722110,l135852,xe" filled="f" strokecolor="#60c9ac" strokeweight="1pt">
                  <v:stroke miterlimit="83231f" joinstyle="miter"/>
                  <v:path arrowok="t" textboxrect="0,0,6858000,1086739"/>
                </v:shape>
                <v:shape id="Shape 141" o:spid="_x0000_s1072" style="position:absolute;top:64419;width:68580;height:10867;visibility:visible;mso-wrap-style:square;v-text-anchor:top" coordsize="6858000,108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JPcMA&#10;AADcAAAADwAAAGRycy9kb3ducmV2LnhtbERPTWuDQBC9F/oflin0VtcEicVmE6RQSPCSpC3F2+BO&#10;VOLOirtR8++7gUJv83ifs97OphMjDa61rGARxSCIK6tbrhV8fX68vIJwHlljZ5kU3MjBdvP4sMZM&#10;24mPNJ58LUIIuwwVNN73mZSuasigi2xPHLizHQz6AIda6gGnEG46uYzjlTTYcmhosKf3hqrL6WoU&#10;JKa4/vA+3xXlrTxQkk7pd5or9fw0528gPM3+X/zn3ukwP1nA/Z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3JPcMAAADcAAAADwAAAAAAAAAAAAAAAACYAgAAZHJzL2Rv&#10;d25yZXYueG1sUEsFBgAAAAAEAAQA9QAAAIgDAAAAAA==&#10;" path="m135852,c60833,,,60706,,135763l,950875v,75018,60833,135851,135852,135851l6722110,1086726v75058,,135890,-60833,135890,-135851l6858000,135763c6858000,60706,6797168,,6722110,l135852,xe" filled="f" strokecolor="#60c9ac" strokeweight="1pt">
                  <v:stroke miterlimit="83231f" joinstyle="miter"/>
                  <v:path arrowok="t" textboxrect="0,0,6858000,1086726"/>
                </v:shape>
                <w10:anchorlock/>
              </v:group>
            </w:pict>
          </mc:Fallback>
        </mc:AlternateContent>
      </w:r>
    </w:p>
    <w:p w14:paraId="1899141C" w14:textId="1008AB39" w:rsidR="00607AC5" w:rsidRDefault="001B0D02">
      <w:pPr>
        <w:spacing w:after="0" w:line="259" w:lineRule="auto"/>
        <w:ind w:left="-720" w:right="-720" w:firstLine="0"/>
      </w:pPr>
      <w:r>
        <w:rPr>
          <w:noProof/>
          <w:color w:val="000000"/>
          <w:sz w:val="22"/>
          <w:lang w:val="es-AR" w:eastAsia="es-AR"/>
        </w:rPr>
        <w:lastRenderedPageBreak/>
        <mc:AlternateContent>
          <mc:Choice Requires="wps">
            <w:drawing>
              <wp:anchor distT="0" distB="0" distL="114300" distR="114300" simplePos="0" relativeHeight="251673600" behindDoc="0" locked="0" layoutInCell="1" allowOverlap="1" wp14:anchorId="379D6055" wp14:editId="68ACB208">
                <wp:simplePos x="0" y="0"/>
                <wp:positionH relativeFrom="column">
                  <wp:posOffset>-314325</wp:posOffset>
                </wp:positionH>
                <wp:positionV relativeFrom="paragraph">
                  <wp:posOffset>6859905</wp:posOffset>
                </wp:positionV>
                <wp:extent cx="6629400" cy="95250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66294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EEE08" w14:textId="4436BA7E" w:rsidR="001B0D02" w:rsidRPr="001B0D02" w:rsidRDefault="001B0D02">
                            <w:pPr>
                              <w:ind w:left="0"/>
                              <w:rPr>
                                <w:lang w:val="es-MX"/>
                              </w:rPr>
                            </w:pPr>
                            <w:r>
                              <w:rPr>
                                <w:lang w:val="es-MX"/>
                              </w:rPr>
                              <w: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D6055" id="Cuadro de texto 18" o:spid="_x0000_s1073" type="#_x0000_t202" style="position:absolute;left:0;text-align:left;margin-left:-24.75pt;margin-top:540.15pt;width:522pt;height: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" fillcolor="white [3201]" strokeweight=".5pt">
                <v:textbox>
                  <w:txbxContent>
                    <w:p w14:paraId="694EEE08" w14:textId="4436BA7E" w:rsidR="001B0D02" w:rsidRPr="001B0D02" w:rsidRDefault="001B0D02">
                      <w:pPr>
                        <w:ind w:left="0"/>
                        <w:rPr>
                          <w:lang w:val="es-MX"/>
                        </w:rPr>
                      </w:pPr>
                      <w:r>
                        <w:rPr>
                          <w:lang w:val="es-MX"/>
                        </w:rPr>
                        <w:t>EM</w:t>
                      </w:r>
                    </w:p>
                  </w:txbxContent>
                </v:textbox>
              </v:shape>
            </w:pict>
          </mc:Fallback>
        </mc:AlternateContent>
      </w:r>
      <w:r>
        <w:rPr>
          <w:noProof/>
          <w:color w:val="000000"/>
          <w:sz w:val="22"/>
          <w:lang w:val="es-AR" w:eastAsia="es-AR"/>
        </w:rPr>
        <mc:AlternateContent>
          <mc:Choice Requires="wps">
            <w:drawing>
              <wp:anchor distT="0" distB="0" distL="114300" distR="114300" simplePos="0" relativeHeight="251672576" behindDoc="0" locked="0" layoutInCell="1" allowOverlap="1" wp14:anchorId="70B7C9E7" wp14:editId="0006AF3D">
                <wp:simplePos x="0" y="0"/>
                <wp:positionH relativeFrom="column">
                  <wp:posOffset>-333375</wp:posOffset>
                </wp:positionH>
                <wp:positionV relativeFrom="paragraph">
                  <wp:posOffset>5326380</wp:posOffset>
                </wp:positionV>
                <wp:extent cx="6667500" cy="9525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66675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E76C73" w14:textId="37C3C61E" w:rsidR="001B0D02" w:rsidRPr="001B0D02" w:rsidRDefault="001B0D02">
                            <w:pPr>
                              <w:ind w:left="0"/>
                              <w:rPr>
                                <w:lang w:val="es-MX"/>
                              </w:rPr>
                            </w:pPr>
                            <w:r>
                              <w:rPr>
                                <w:lang w:val="es-MX"/>
                              </w:rPr>
                              <w:t>Mía y Sebas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B7C9E7" id="Cuadro de texto 17" o:spid="_x0000_s1074" type="#_x0000_t202" style="position:absolute;left:0;text-align:left;margin-left:-26.25pt;margin-top:419.4pt;width:525pt;height: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" fillcolor="white [3201]" strokeweight=".5pt">
                <v:textbox>
                  <w:txbxContent>
                    <w:p w14:paraId="6DE76C73" w14:textId="37C3C61E" w:rsidR="001B0D02" w:rsidRPr="001B0D02" w:rsidRDefault="001B0D02">
                      <w:pPr>
                        <w:ind w:left="0"/>
                        <w:rPr>
                          <w:lang w:val="es-MX"/>
                        </w:rPr>
                      </w:pPr>
                      <w:r>
                        <w:rPr>
                          <w:lang w:val="es-MX"/>
                        </w:rPr>
                        <w:t>Mía y Sebas</w:t>
                      </w:r>
                    </w:p>
                  </w:txbxContent>
                </v:textbox>
              </v:shape>
            </w:pict>
          </mc:Fallback>
        </mc:AlternateContent>
      </w:r>
      <w:r>
        <w:rPr>
          <w:noProof/>
          <w:color w:val="000000"/>
          <w:sz w:val="22"/>
          <w:lang w:val="es-AR" w:eastAsia="es-AR"/>
        </w:rPr>
        <mc:AlternateContent>
          <mc:Choice Requires="wps">
            <w:drawing>
              <wp:anchor distT="0" distB="0" distL="114300" distR="114300" simplePos="0" relativeHeight="251671552" behindDoc="0" locked="0" layoutInCell="1" allowOverlap="1" wp14:anchorId="1D0E0903" wp14:editId="37D051FE">
                <wp:simplePos x="0" y="0"/>
                <wp:positionH relativeFrom="column">
                  <wp:posOffset>-390525</wp:posOffset>
                </wp:positionH>
                <wp:positionV relativeFrom="paragraph">
                  <wp:posOffset>3859530</wp:posOffset>
                </wp:positionV>
                <wp:extent cx="6724650" cy="97155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672465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EA33F9" w14:textId="5AC8058C" w:rsidR="001B0D02" w:rsidRPr="001B0D02" w:rsidRDefault="001B0D02">
                            <w:pPr>
                              <w:ind w:left="0"/>
                              <w:rPr>
                                <w:lang w:val="es-MX"/>
                              </w:rPr>
                            </w:pPr>
                            <w:proofErr w:type="spellStart"/>
                            <w:r>
                              <w:rPr>
                                <w:lang w:val="es-MX"/>
                              </w:rPr>
                              <w:t>Amore</w:t>
                            </w:r>
                            <w:proofErr w:type="spellEnd"/>
                            <w:r>
                              <w:rPr>
                                <w:lang w:val="es-MX"/>
                              </w:rPr>
                              <w:t>, a crear un nuevo emprendimiento y que esté enfocada en la parte administrativa-financiera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E0903" id="Cuadro de texto 16" o:spid="_x0000_s1075" type="#_x0000_t202" style="position:absolute;left:0;text-align:left;margin-left:-30.75pt;margin-top:303.9pt;width:529.5pt;height:7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" fillcolor="white [3201]" strokeweight=".5pt">
                <v:textbox>
                  <w:txbxContent>
                    <w:p w14:paraId="29EA33F9" w14:textId="5AC8058C" w:rsidR="001B0D02" w:rsidRPr="001B0D02" w:rsidRDefault="001B0D02">
                      <w:pPr>
                        <w:ind w:left="0"/>
                        <w:rPr>
                          <w:lang w:val="es-MX"/>
                        </w:rPr>
                      </w:pPr>
                      <w:proofErr w:type="spellStart"/>
                      <w:r>
                        <w:rPr>
                          <w:lang w:val="es-MX"/>
                        </w:rPr>
                        <w:t>Amore</w:t>
                      </w:r>
                      <w:proofErr w:type="spellEnd"/>
                      <w:r>
                        <w:rPr>
                          <w:lang w:val="es-MX"/>
                        </w:rPr>
                        <w:t>, a crear un nuevo emprendimiento y que esté enfocada en la parte administrativa-financiera</w:t>
                      </w:r>
                    </w:p>
                  </w:txbxContent>
                </v:textbox>
              </v:shape>
            </w:pict>
          </mc:Fallback>
        </mc:AlternateContent>
      </w:r>
      <w:r>
        <w:rPr>
          <w:noProof/>
          <w:color w:val="000000"/>
          <w:sz w:val="22"/>
          <w:lang w:val="es-AR" w:eastAsia="es-AR"/>
        </w:rPr>
        <mc:AlternateContent>
          <mc:Choice Requires="wps">
            <w:drawing>
              <wp:anchor distT="0" distB="0" distL="114300" distR="114300" simplePos="0" relativeHeight="251670528" behindDoc="0" locked="0" layoutInCell="1" allowOverlap="1" wp14:anchorId="54C7D7D4" wp14:editId="32320B59">
                <wp:simplePos x="0" y="0"/>
                <wp:positionH relativeFrom="column">
                  <wp:posOffset>-352425</wp:posOffset>
                </wp:positionH>
                <wp:positionV relativeFrom="paragraph">
                  <wp:posOffset>2392680</wp:posOffset>
                </wp:positionV>
                <wp:extent cx="6648450" cy="94297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664845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E6B339" w14:textId="34965EAE" w:rsidR="001B0D02" w:rsidRPr="001B0D02" w:rsidRDefault="001B0D02">
                            <w:pPr>
                              <w:ind w:left="0"/>
                              <w:rPr>
                                <w:lang w:val="es-MX"/>
                              </w:rPr>
                            </w:pPr>
                            <w:proofErr w:type="spellStart"/>
                            <w:r>
                              <w:rPr>
                                <w:lang w:val="es-MX"/>
                              </w:rPr>
                              <w:t>Amore</w:t>
                            </w:r>
                            <w:proofErr w:type="spellEnd"/>
                            <w:r w:rsidR="008F5062">
                              <w:rPr>
                                <w:lang w:val="es-MX"/>
                              </w:rPr>
                              <w:t xml:space="preserve"> es que pueda enfocar su estudio en la parte financiera-administración-ventas.</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7D7D4" id="Cuadro de texto 15" o:spid="_x0000_s1076" type="#_x0000_t202" style="position:absolute;left:0;text-align:left;margin-left:-27.75pt;margin-top:188.4pt;width:523.5pt;height:74.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" fillcolor="white [3201]" strokeweight=".5pt">
                <v:textbox>
                  <w:txbxContent>
                    <w:p w14:paraId="63E6B339" w14:textId="34965EAE" w:rsidR="001B0D02" w:rsidRPr="001B0D02" w:rsidRDefault="001B0D02">
                      <w:pPr>
                        <w:ind w:left="0"/>
                        <w:rPr>
                          <w:lang w:val="es-MX"/>
                        </w:rPr>
                      </w:pPr>
                      <w:proofErr w:type="spellStart"/>
                      <w:r>
                        <w:rPr>
                          <w:lang w:val="es-MX"/>
                        </w:rPr>
                        <w:t>Amore</w:t>
                      </w:r>
                      <w:proofErr w:type="spellEnd"/>
                      <w:r w:rsidR="008F5062">
                        <w:rPr>
                          <w:lang w:val="es-MX"/>
                        </w:rPr>
                        <w:t xml:space="preserve"> es que pueda enfocar su estudio en la parte financiera-administración-ventas.</w:t>
                      </w:r>
                      <w:bookmarkStart w:id="1" w:name="_GoBack"/>
                      <w:bookmarkEnd w:id="1"/>
                    </w:p>
                  </w:txbxContent>
                </v:textbox>
              </v:shape>
            </w:pict>
          </mc:Fallback>
        </mc:AlternateContent>
      </w:r>
      <w:r>
        <w:rPr>
          <w:noProof/>
          <w:color w:val="000000"/>
          <w:sz w:val="22"/>
          <w:lang w:val="es-AR" w:eastAsia="es-AR"/>
        </w:rPr>
        <mc:AlternateContent>
          <mc:Choice Requires="wps">
            <w:drawing>
              <wp:anchor distT="0" distB="0" distL="114300" distR="114300" simplePos="0" relativeHeight="251669504" behindDoc="0" locked="0" layoutInCell="1" allowOverlap="1" wp14:anchorId="7918E9E3" wp14:editId="140EA092">
                <wp:simplePos x="0" y="0"/>
                <wp:positionH relativeFrom="column">
                  <wp:posOffset>-352425</wp:posOffset>
                </wp:positionH>
                <wp:positionV relativeFrom="paragraph">
                  <wp:posOffset>925830</wp:posOffset>
                </wp:positionV>
                <wp:extent cx="6667500" cy="96202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666750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C6309" w14:textId="68D8C84A" w:rsidR="001B0D02" w:rsidRPr="001B0D02" w:rsidRDefault="001B0D02">
                            <w:pPr>
                              <w:ind w:left="0"/>
                              <w:rPr>
                                <w:lang w:val="es-MX"/>
                              </w:rPr>
                            </w:pPr>
                            <w:r>
                              <w:rPr>
                                <w:lang w:val="es-MX"/>
                              </w:rPr>
                              <w:t>Estudiar lo máximo que pueda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18E9E3" id="Cuadro de texto 11" o:spid="_x0000_s1077" type="#_x0000_t202" style="position:absolute;left:0;text-align:left;margin-left:-27.75pt;margin-top:72.9pt;width:525pt;height:75.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" fillcolor="white [3201]" strokeweight=".5pt">
                <v:textbox>
                  <w:txbxContent>
                    <w:p w14:paraId="330C6309" w14:textId="68D8C84A" w:rsidR="001B0D02" w:rsidRPr="001B0D02" w:rsidRDefault="001B0D02">
                      <w:pPr>
                        <w:ind w:left="0"/>
                        <w:rPr>
                          <w:lang w:val="es-MX"/>
                        </w:rPr>
                      </w:pPr>
                      <w:r>
                        <w:rPr>
                          <w:lang w:val="es-MX"/>
                        </w:rPr>
                        <w:t>Estudiar lo máximo que pueda</w:t>
                      </w:r>
                    </w:p>
                  </w:txbxContent>
                </v:textbox>
              </v:shape>
            </w:pict>
          </mc:Fallback>
        </mc:AlternateContent>
      </w:r>
      <w:r w:rsidR="00C47B8F">
        <w:rPr>
          <w:noProof/>
          <w:color w:val="000000"/>
          <w:sz w:val="22"/>
          <w:lang w:val="es-AR" w:eastAsia="es-AR"/>
        </w:rPr>
        <mc:AlternateContent>
          <mc:Choice Requires="wpg">
            <w:drawing>
              <wp:inline distT="0" distB="0" distL="0" distR="0" wp14:anchorId="52D08C94" wp14:editId="3C7FFB9A">
                <wp:extent cx="6858000" cy="7326300"/>
                <wp:effectExtent l="0" t="0" r="19050" b="27305"/>
                <wp:docPr id="1287" name="Group 1287"/>
                <wp:cNvGraphicFramePr/>
                <a:graphic xmlns:a="http://schemas.openxmlformats.org/drawingml/2006/main">
                  <a:graphicData uri="http://schemas.microsoft.com/office/word/2010/wordprocessingGroup">
                    <wpg:wgp>
                      <wpg:cNvGrpSpPr/>
                      <wpg:grpSpPr>
                        <a:xfrm>
                          <a:off x="0" y="0"/>
                          <a:ext cx="6858000" cy="7326300"/>
                          <a:chOff x="0" y="0"/>
                          <a:chExt cx="6858000" cy="7326300"/>
                        </a:xfrm>
                      </wpg:grpSpPr>
                      <pic:pic xmlns:pic="http://schemas.openxmlformats.org/drawingml/2006/picture">
                        <pic:nvPicPr>
                          <pic:cNvPr id="153" name="Picture 153"/>
                          <pic:cNvPicPr/>
                        </pic:nvPicPr>
                        <pic:blipFill>
                          <a:blip r:embed="rId51"/>
                          <a:stretch>
                            <a:fillRect/>
                          </a:stretch>
                        </pic:blipFill>
                        <pic:spPr>
                          <a:xfrm>
                            <a:off x="100889" y="0"/>
                            <a:ext cx="6031357" cy="252984"/>
                          </a:xfrm>
                          <a:prstGeom prst="rect">
                            <a:avLst/>
                          </a:prstGeom>
                        </pic:spPr>
                      </pic:pic>
                      <wps:wsp>
                        <wps:cNvPr id="154" name="Rectangle 154"/>
                        <wps:cNvSpPr/>
                        <wps:spPr>
                          <a:xfrm>
                            <a:off x="100889" y="394460"/>
                            <a:ext cx="53195" cy="288705"/>
                          </a:xfrm>
                          <a:prstGeom prst="rect">
                            <a:avLst/>
                          </a:prstGeom>
                          <a:ln>
                            <a:noFill/>
                          </a:ln>
                        </wps:spPr>
                        <wps:txbx>
                          <w:txbxContent>
                            <w:p w14:paraId="5BD29CE1"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55" name="Rectangle 155"/>
                        <wps:cNvSpPr/>
                        <wps:spPr>
                          <a:xfrm>
                            <a:off x="100889" y="769045"/>
                            <a:ext cx="53293" cy="289240"/>
                          </a:xfrm>
                          <a:prstGeom prst="rect">
                            <a:avLst/>
                          </a:prstGeom>
                          <a:ln>
                            <a:noFill/>
                          </a:ln>
                        </wps:spPr>
                        <wps:txbx>
                          <w:txbxContent>
                            <w:p w14:paraId="6113064B"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56" name="Rectangle 156"/>
                        <wps:cNvSpPr/>
                        <wps:spPr>
                          <a:xfrm>
                            <a:off x="100889" y="1141474"/>
                            <a:ext cx="53195" cy="288705"/>
                          </a:xfrm>
                          <a:prstGeom prst="rect">
                            <a:avLst/>
                          </a:prstGeom>
                          <a:ln>
                            <a:noFill/>
                          </a:ln>
                        </wps:spPr>
                        <wps:txbx>
                          <w:txbxContent>
                            <w:p w14:paraId="4735C505"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8" name="Picture 158"/>
                          <pic:cNvPicPr/>
                        </pic:nvPicPr>
                        <pic:blipFill>
                          <a:blip r:embed="rId52"/>
                          <a:stretch>
                            <a:fillRect/>
                          </a:stretch>
                        </pic:blipFill>
                        <pic:spPr>
                          <a:xfrm>
                            <a:off x="100889" y="1475486"/>
                            <a:ext cx="2475865" cy="252984"/>
                          </a:xfrm>
                          <a:prstGeom prst="rect">
                            <a:avLst/>
                          </a:prstGeom>
                        </pic:spPr>
                      </pic:pic>
                      <wps:wsp>
                        <wps:cNvPr id="159" name="Rectangle 159"/>
                        <wps:cNvSpPr/>
                        <wps:spPr>
                          <a:xfrm>
                            <a:off x="100889" y="1869626"/>
                            <a:ext cx="53293" cy="289240"/>
                          </a:xfrm>
                          <a:prstGeom prst="rect">
                            <a:avLst/>
                          </a:prstGeom>
                          <a:ln>
                            <a:noFill/>
                          </a:ln>
                        </wps:spPr>
                        <wps:txbx>
                          <w:txbxContent>
                            <w:p w14:paraId="0CBFA653"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60" name="Rectangle 160"/>
                        <wps:cNvSpPr/>
                        <wps:spPr>
                          <a:xfrm>
                            <a:off x="100889" y="2242183"/>
                            <a:ext cx="53195" cy="288706"/>
                          </a:xfrm>
                          <a:prstGeom prst="rect">
                            <a:avLst/>
                          </a:prstGeom>
                          <a:ln>
                            <a:noFill/>
                          </a:ln>
                        </wps:spPr>
                        <wps:txbx>
                          <w:txbxContent>
                            <w:p w14:paraId="08F2F9FE"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61" name="Rectangle 161"/>
                        <wps:cNvSpPr/>
                        <wps:spPr>
                          <a:xfrm>
                            <a:off x="100889" y="2617087"/>
                            <a:ext cx="53195" cy="288706"/>
                          </a:xfrm>
                          <a:prstGeom prst="rect">
                            <a:avLst/>
                          </a:prstGeom>
                          <a:ln>
                            <a:noFill/>
                          </a:ln>
                        </wps:spPr>
                        <wps:txbx>
                          <w:txbxContent>
                            <w:p w14:paraId="3360C3DB"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3" name="Picture 163"/>
                          <pic:cNvPicPr/>
                        </pic:nvPicPr>
                        <pic:blipFill>
                          <a:blip r:embed="rId53"/>
                          <a:stretch>
                            <a:fillRect/>
                          </a:stretch>
                        </pic:blipFill>
                        <pic:spPr>
                          <a:xfrm>
                            <a:off x="100889" y="2947746"/>
                            <a:ext cx="3913378" cy="253289"/>
                          </a:xfrm>
                          <a:prstGeom prst="rect">
                            <a:avLst/>
                          </a:prstGeom>
                        </pic:spPr>
                      </pic:pic>
                      <wps:wsp>
                        <wps:cNvPr id="164" name="Rectangle 164"/>
                        <wps:cNvSpPr/>
                        <wps:spPr>
                          <a:xfrm>
                            <a:off x="100889" y="3345813"/>
                            <a:ext cx="53195" cy="288706"/>
                          </a:xfrm>
                          <a:prstGeom prst="rect">
                            <a:avLst/>
                          </a:prstGeom>
                          <a:ln>
                            <a:noFill/>
                          </a:ln>
                        </wps:spPr>
                        <wps:txbx>
                          <w:txbxContent>
                            <w:p w14:paraId="05CBD751"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65" name="Rectangle 165"/>
                        <wps:cNvSpPr/>
                        <wps:spPr>
                          <a:xfrm>
                            <a:off x="100889" y="3717669"/>
                            <a:ext cx="53195" cy="288706"/>
                          </a:xfrm>
                          <a:prstGeom prst="rect">
                            <a:avLst/>
                          </a:prstGeom>
                          <a:ln>
                            <a:noFill/>
                          </a:ln>
                        </wps:spPr>
                        <wps:txbx>
                          <w:txbxContent>
                            <w:p w14:paraId="1789338A"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66" name="Rectangle 166"/>
                        <wps:cNvSpPr/>
                        <wps:spPr>
                          <a:xfrm>
                            <a:off x="100889" y="4092827"/>
                            <a:ext cx="53195" cy="288706"/>
                          </a:xfrm>
                          <a:prstGeom prst="rect">
                            <a:avLst/>
                          </a:prstGeom>
                          <a:ln>
                            <a:noFill/>
                          </a:ln>
                        </wps:spPr>
                        <wps:txbx>
                          <w:txbxContent>
                            <w:p w14:paraId="3FBC5B4E"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 name="Picture 168"/>
                          <pic:cNvPicPr/>
                        </pic:nvPicPr>
                        <pic:blipFill>
                          <a:blip r:embed="rId54"/>
                          <a:stretch>
                            <a:fillRect/>
                          </a:stretch>
                        </pic:blipFill>
                        <pic:spPr>
                          <a:xfrm>
                            <a:off x="100889" y="4423791"/>
                            <a:ext cx="3852037" cy="252984"/>
                          </a:xfrm>
                          <a:prstGeom prst="rect">
                            <a:avLst/>
                          </a:prstGeom>
                        </pic:spPr>
                      </pic:pic>
                      <wps:wsp>
                        <wps:cNvPr id="169" name="Rectangle 169"/>
                        <wps:cNvSpPr/>
                        <wps:spPr>
                          <a:xfrm>
                            <a:off x="100889" y="4818251"/>
                            <a:ext cx="53195" cy="288705"/>
                          </a:xfrm>
                          <a:prstGeom prst="rect">
                            <a:avLst/>
                          </a:prstGeom>
                          <a:ln>
                            <a:noFill/>
                          </a:ln>
                        </wps:spPr>
                        <wps:txbx>
                          <w:txbxContent>
                            <w:p w14:paraId="17BCD750"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70" name="Rectangle 170"/>
                        <wps:cNvSpPr/>
                        <wps:spPr>
                          <a:xfrm>
                            <a:off x="100889" y="5193536"/>
                            <a:ext cx="53195" cy="288706"/>
                          </a:xfrm>
                          <a:prstGeom prst="rect">
                            <a:avLst/>
                          </a:prstGeom>
                          <a:ln>
                            <a:noFill/>
                          </a:ln>
                        </wps:spPr>
                        <wps:txbx>
                          <w:txbxContent>
                            <w:p w14:paraId="17AE96FA"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71" name="Rectangle 171"/>
                        <wps:cNvSpPr/>
                        <wps:spPr>
                          <a:xfrm>
                            <a:off x="100889" y="5565392"/>
                            <a:ext cx="53195" cy="288705"/>
                          </a:xfrm>
                          <a:prstGeom prst="rect">
                            <a:avLst/>
                          </a:prstGeom>
                          <a:ln>
                            <a:noFill/>
                          </a:ln>
                        </wps:spPr>
                        <wps:txbx>
                          <w:txbxContent>
                            <w:p w14:paraId="54CF83BF"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 name="Picture 173"/>
                          <pic:cNvPicPr/>
                        </pic:nvPicPr>
                        <pic:blipFill>
                          <a:blip r:embed="rId55"/>
                          <a:stretch>
                            <a:fillRect/>
                          </a:stretch>
                        </pic:blipFill>
                        <pic:spPr>
                          <a:xfrm>
                            <a:off x="100889" y="5899404"/>
                            <a:ext cx="4210177" cy="252984"/>
                          </a:xfrm>
                          <a:prstGeom prst="rect">
                            <a:avLst/>
                          </a:prstGeom>
                        </pic:spPr>
                      </pic:pic>
                      <wps:wsp>
                        <wps:cNvPr id="175" name="Shape 175"/>
                        <wps:cNvSpPr/>
                        <wps:spPr>
                          <a:xfrm>
                            <a:off x="0" y="303403"/>
                            <a:ext cx="6858000" cy="1086739"/>
                          </a:xfrm>
                          <a:custGeom>
                            <a:avLst/>
                            <a:gdLst/>
                            <a:ahLst/>
                            <a:cxnLst/>
                            <a:rect l="0" t="0" r="0" b="0"/>
                            <a:pathLst>
                              <a:path w="6858000" h="1086739">
                                <a:moveTo>
                                  <a:pt x="135852" y="0"/>
                                </a:moveTo>
                                <a:cubicBezTo>
                                  <a:pt x="60833" y="0"/>
                                  <a:pt x="0" y="60833"/>
                                  <a:pt x="0" y="135890"/>
                                </a:cubicBezTo>
                                <a:lnTo>
                                  <a:pt x="0" y="950976"/>
                                </a:lnTo>
                                <a:cubicBezTo>
                                  <a:pt x="0" y="1026034"/>
                                  <a:pt x="60833" y="1086739"/>
                                  <a:pt x="135852" y="1086739"/>
                                </a:cubicBezTo>
                                <a:lnTo>
                                  <a:pt x="6722110" y="1086739"/>
                                </a:lnTo>
                                <a:cubicBezTo>
                                  <a:pt x="6797168" y="1086739"/>
                                  <a:pt x="6858000" y="1026034"/>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77" name="Shape 177"/>
                        <wps:cNvSpPr/>
                        <wps:spPr>
                          <a:xfrm>
                            <a:off x="0" y="1759331"/>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79" name="Shape 179"/>
                        <wps:cNvSpPr/>
                        <wps:spPr>
                          <a:xfrm>
                            <a:off x="0" y="3230245"/>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81" name="Shape 181"/>
                        <wps:cNvSpPr/>
                        <wps:spPr>
                          <a:xfrm>
                            <a:off x="0" y="4701159"/>
                            <a:ext cx="6858000" cy="1086739"/>
                          </a:xfrm>
                          <a:custGeom>
                            <a:avLst/>
                            <a:gdLst/>
                            <a:ahLst/>
                            <a:cxnLst/>
                            <a:rect l="0" t="0" r="0" b="0"/>
                            <a:pathLst>
                              <a:path w="6858000" h="1086739">
                                <a:moveTo>
                                  <a:pt x="135852" y="0"/>
                                </a:moveTo>
                                <a:cubicBezTo>
                                  <a:pt x="60833" y="0"/>
                                  <a:pt x="0" y="60833"/>
                                  <a:pt x="0" y="135890"/>
                                </a:cubicBezTo>
                                <a:lnTo>
                                  <a:pt x="0" y="950976"/>
                                </a:lnTo>
                                <a:cubicBezTo>
                                  <a:pt x="0" y="1025906"/>
                                  <a:pt x="60833" y="1086739"/>
                                  <a:pt x="135852" y="1086739"/>
                                </a:cubicBezTo>
                                <a:lnTo>
                                  <a:pt x="6722110" y="1086739"/>
                                </a:lnTo>
                                <a:cubicBezTo>
                                  <a:pt x="6797168" y="1086739"/>
                                  <a:pt x="6858000" y="1025906"/>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s:wsp>
                        <wps:cNvPr id="183" name="Shape 183"/>
                        <wps:cNvSpPr/>
                        <wps:spPr>
                          <a:xfrm>
                            <a:off x="0" y="6239510"/>
                            <a:ext cx="6858000" cy="1086790"/>
                          </a:xfrm>
                          <a:custGeom>
                            <a:avLst/>
                            <a:gdLst/>
                            <a:ahLst/>
                            <a:cxnLst/>
                            <a:rect l="0" t="0" r="0" b="0"/>
                            <a:pathLst>
                              <a:path w="6858000" h="1086790">
                                <a:moveTo>
                                  <a:pt x="135852" y="0"/>
                                </a:moveTo>
                                <a:cubicBezTo>
                                  <a:pt x="60833" y="0"/>
                                  <a:pt x="0" y="60833"/>
                                  <a:pt x="0" y="135890"/>
                                </a:cubicBezTo>
                                <a:lnTo>
                                  <a:pt x="0" y="950976"/>
                                </a:lnTo>
                                <a:cubicBezTo>
                                  <a:pt x="0" y="1025957"/>
                                  <a:pt x="60833" y="1086790"/>
                                  <a:pt x="135852" y="1086790"/>
                                </a:cubicBezTo>
                                <a:lnTo>
                                  <a:pt x="6722110" y="1086790"/>
                                </a:lnTo>
                                <a:cubicBezTo>
                                  <a:pt x="6797168" y="1086790"/>
                                  <a:pt x="6858000" y="1025957"/>
                                  <a:pt x="6858000" y="950976"/>
                                </a:cubicBezTo>
                                <a:lnTo>
                                  <a:pt x="6858000" y="135890"/>
                                </a:lnTo>
                                <a:cubicBezTo>
                                  <a:pt x="6858000" y="60833"/>
                                  <a:pt x="6797168" y="0"/>
                                  <a:pt x="6722110"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52D08C94" id="Group 1287" o:spid="_x0000_s1078" style="width:540pt;height:576.85pt;mso-position-horizontal-relative:char;mso-position-vertical-relative:line" coordsize="68580,73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Txf//3/wCvDFize/Z0KwAAAABJ&#10;RU5ErkJgglBLAwQKAAAAAAAAACEA/yvxHWpgAABqYAAAFAAAAGRycy9tZWRpYS9pbWFnZTMucG5n&#10;iVBORw0KGgoAAAANSUhEUgAAFA8AAAFMCAYAAAAKQlF1AAAAAXNSR0IArs4c6QAAAARnQU1BAACx&#10;jwv8YQUAAAAJcEhZcwAADsMAAA7DAcdvqGQAAF//SURBVHhe7d2JjuPMkhjccb/vGJgnMWA/sH9z&#10;Svxrk0pcconIOAco9Hf7dleJsSWZotj/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T3H//x/wHGi+S1wyooeAAAAABJRU5ErkJg&#10;glBLAwQKAAAAAAAAACEAVMCjfr08AAC9PAAAFAAAAGRycy9tZWRpYS9pbWFnZTIucG5niVBORw0K&#10;GgoAAAANSUhEUgAADLEAAAFMCAYAAACOSM9xAAAAAXNSR0IArs4c6QAAAARnQU1BAACxjwv8YQUA&#10;AAAJcEhZcwAADsMAAA7DAcdvqGQAADxSSURBVHhe7d2JjiRJbiBQqf93F9gvESB98O76ZMREHnH4&#10;YQdpfA9I9KjUVZVOI2mHh3X+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IT/+I//B7a1OQlm/AjyAAAAAElFTkSuQmCCUEsDBAoAAAAAAAAAIQCXuXJB&#10;howAAIaMAAAUAAAAZHJzL21lZGlhL2ltYWdlMS5wbmeJUE5HDQoaCgAAAA1JSERSAAAe6wAAAUwI&#10;BgAAANbkpPoAAAABc1JHQgCuzhzpAAAABGdBTUEAALGPC/xhBQAAAAlwSFlzAAAOwwAADsMBx2+o&#10;ZAAAjBtJREFUeF7s3YmO7MaxINCR/tcG/CUCpA/2gK+r3FstXHKJiDwHaEijJ90mY8tMVo35/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Dfv/71fx3PZLcq2ODGAAAAAElFTkSuQmCCUEsDBAoAAAAAAAAAIQDj01D0&#10;MWQAADFkAAAUAAAAZHJzL21lZGlhL2ltYWdlNS5wbmeJUE5HDQoaCgAAAA1JSERSAAAVlQAAAUwI&#10;BgAAAB1FlpUAAAABc1JHQgCuzhzpAAAABGdBTUEAALGPC/xhBQAAAAlwSFlzAAAOwwAADsMBx2+o&#10;ZAAAY8ZJREFUeF7t3Ytu48i1KNCT+d8JkC8JkHxwLngtwY+WLJEsVu3HWoDhTqe7Le5XFWm55v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">
                <v:shape id="Picture 153" o:spid="_x0000_s1079" type="#_x0000_t75" style="position:absolute;left:1008;width:60314;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UzdjBAAAA3AAAAA8AAABkcnMvZG93bnJldi54bWxET0tqwzAQ3Rd6BzGF7Bo5MW2CE9mYQEK7&#10;Kk1ygMEaf4g1MpJiO7evCoXu5vG+sy9m04uRnO8sK1gtExDEldUdNwqul+PrFoQPyBp7y6TgQR6K&#10;/Plpj5m2E3/TeA6NiCHsM1TQhjBkUvqqJYN+aQfiyNXWGQwRukZqh1MMN71cJ8m7NNhxbGhxoENL&#10;1e18Nwpup6q8p6Xb0Ke7fs2nejTrpFZq8TKXOxCB5vAv/nN/6Dj/LYXfZ+IF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UzdjBAAAA3AAAAA8AAAAAAAAAAAAAAAAAnwIA&#10;AGRycy9kb3ducmV2LnhtbFBLBQYAAAAABAAEAPcAAACNAwAAAAA=&#10;">
                  <v:imagedata r:id="rId56" o:title=""/>
                </v:shape>
                <v:rect id="Rectangle 154" o:spid="_x0000_s1080" style="position:absolute;left:1008;top:394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14:paraId="5BD29CE1" w14:textId="77777777" w:rsidR="001B0D02" w:rsidRDefault="001B0D02">
                        <w:pPr>
                          <w:spacing w:after="160" w:line="259" w:lineRule="auto"/>
                          <w:ind w:left="0" w:firstLine="0"/>
                        </w:pPr>
                        <w:r>
                          <w:t xml:space="preserve"> </w:t>
                        </w:r>
                      </w:p>
                    </w:txbxContent>
                  </v:textbox>
                </v:rect>
                <v:rect id="Rectangle 155" o:spid="_x0000_s1081" style="position:absolute;left:1008;top:7690;width:533;height:2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14:paraId="6113064B" w14:textId="77777777" w:rsidR="001B0D02" w:rsidRDefault="001B0D02">
                        <w:pPr>
                          <w:spacing w:after="160" w:line="259" w:lineRule="auto"/>
                          <w:ind w:left="0" w:firstLine="0"/>
                        </w:pPr>
                        <w:r>
                          <w:t xml:space="preserve"> </w:t>
                        </w:r>
                      </w:p>
                    </w:txbxContent>
                  </v:textbox>
                </v:rect>
                <v:rect id="Rectangle 156" o:spid="_x0000_s1082" style="position:absolute;left:1008;top:1141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14:paraId="4735C505" w14:textId="77777777" w:rsidR="001B0D02" w:rsidRDefault="001B0D02">
                        <w:pPr>
                          <w:spacing w:after="160" w:line="259" w:lineRule="auto"/>
                          <w:ind w:left="0" w:firstLine="0"/>
                        </w:pPr>
                        <w:r>
                          <w:t xml:space="preserve"> </w:t>
                        </w:r>
                      </w:p>
                    </w:txbxContent>
                  </v:textbox>
                </v:rect>
                <v:shape id="Picture 158" o:spid="_x0000_s1083" type="#_x0000_t75" style="position:absolute;left:1008;top:14754;width:24759;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X7CfGAAAA3AAAAA8AAABkcnMvZG93bnJldi54bWxEj0FrwkAQhe8F/8MyBW9100JLia5Sqi0V&#10;7SFRscchO02C2dmQXU38986h0NsM781738wWg2vUhbpQezbwOElAERfe1lwa2O8+Hl5BhYhssfFM&#10;Bq4UYDEf3c0wtb7njC55LJWEcEjRQBVjm2odioocholviUX79Z3DKGtXatthL+Gu0U9J8qId1iwN&#10;Fbb0XlFxys/OQNkvf/r14fiZb7YOv7P1YeWzxpjx/fA2BRVpiP/mv+svK/jPQivPyAR6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dfsJ8YAAADcAAAADwAAAAAAAAAAAAAA&#10;AACfAgAAZHJzL2Rvd25yZXYueG1sUEsFBgAAAAAEAAQA9wAAAJIDAAAAAA==&#10;">
                  <v:imagedata r:id="rId57" o:title=""/>
                </v:shape>
                <v:rect id="Rectangle 159" o:spid="_x0000_s1084" style="position:absolute;left:1008;top:18696;width:533;height:2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14:paraId="0CBFA653" w14:textId="77777777" w:rsidR="001B0D02" w:rsidRDefault="001B0D02">
                        <w:pPr>
                          <w:spacing w:after="160" w:line="259" w:lineRule="auto"/>
                          <w:ind w:left="0" w:firstLine="0"/>
                        </w:pPr>
                        <w:r>
                          <w:t xml:space="preserve"> </w:t>
                        </w:r>
                      </w:p>
                    </w:txbxContent>
                  </v:textbox>
                </v:rect>
                <v:rect id="Rectangle 160" o:spid="_x0000_s1085" style="position:absolute;left:1008;top:22421;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14:paraId="08F2F9FE" w14:textId="77777777" w:rsidR="001B0D02" w:rsidRDefault="001B0D02">
                        <w:pPr>
                          <w:spacing w:after="160" w:line="259" w:lineRule="auto"/>
                          <w:ind w:left="0" w:firstLine="0"/>
                        </w:pPr>
                        <w:r>
                          <w:t xml:space="preserve"> </w:t>
                        </w:r>
                      </w:p>
                    </w:txbxContent>
                  </v:textbox>
                </v:rect>
                <v:rect id="Rectangle 161" o:spid="_x0000_s1086" style="position:absolute;left:1008;top:26170;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14:paraId="3360C3DB" w14:textId="77777777" w:rsidR="001B0D02" w:rsidRDefault="001B0D02">
                        <w:pPr>
                          <w:spacing w:after="160" w:line="259" w:lineRule="auto"/>
                          <w:ind w:left="0" w:firstLine="0"/>
                        </w:pPr>
                        <w:r>
                          <w:t xml:space="preserve"> </w:t>
                        </w:r>
                      </w:p>
                    </w:txbxContent>
                  </v:textbox>
                </v:rect>
                <v:shape id="Picture 163" o:spid="_x0000_s1087" type="#_x0000_t75" style="position:absolute;left:1008;top:29477;width:39134;height:2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W0pXCAAAA3AAAAA8AAABkcnMvZG93bnJldi54bWxET01rwkAQvRf8D8sI3urGSkNNs5EYEO2t&#10;2l68DdlpEszOxuw2if++Wyj0No/3Oel2Mq0YqHeNZQWrZQSCuLS64UrB58f+8QWE88gaW8uk4E4O&#10;ttnsIcVE25FPNJx9JUIIuwQV1N53iZSurMmgW9qOOHBftjfoA+wrqXscQ7hp5VMUxdJgw6Ghxo6K&#10;msrr+dsoeL6gPAxvVbExeXy6Fd3Iu/dcqcV8yl9BeJr8v/jPfdRhfryG32fCBTL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1tKVwgAAANwAAAAPAAAAAAAAAAAAAAAAAJ8C&#10;AABkcnMvZG93bnJldi54bWxQSwUGAAAAAAQABAD3AAAAjgMAAAAA&#10;">
                  <v:imagedata r:id="rId58" o:title=""/>
                </v:shape>
                <v:rect id="Rectangle 164" o:spid="_x0000_s1088" style="position:absolute;left:1008;top:3345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05CBD751" w14:textId="77777777" w:rsidR="001B0D02" w:rsidRDefault="001B0D02">
                        <w:pPr>
                          <w:spacing w:after="160" w:line="259" w:lineRule="auto"/>
                          <w:ind w:left="0" w:firstLine="0"/>
                        </w:pPr>
                        <w:r>
                          <w:t xml:space="preserve"> </w:t>
                        </w:r>
                      </w:p>
                    </w:txbxContent>
                  </v:textbox>
                </v:rect>
                <v:rect id="Rectangle 165" o:spid="_x0000_s1089" style="position:absolute;left:1008;top:37176;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14:paraId="1789338A" w14:textId="77777777" w:rsidR="001B0D02" w:rsidRDefault="001B0D02">
                        <w:pPr>
                          <w:spacing w:after="160" w:line="259" w:lineRule="auto"/>
                          <w:ind w:left="0" w:firstLine="0"/>
                        </w:pPr>
                        <w:r>
                          <w:t xml:space="preserve"> </w:t>
                        </w:r>
                      </w:p>
                    </w:txbxContent>
                  </v:textbox>
                </v:rect>
                <v:rect id="Rectangle 166" o:spid="_x0000_s1090" style="position:absolute;left:1008;top:4092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3FBC5B4E" w14:textId="77777777" w:rsidR="001B0D02" w:rsidRDefault="001B0D02">
                        <w:pPr>
                          <w:spacing w:after="160" w:line="259" w:lineRule="auto"/>
                          <w:ind w:left="0" w:firstLine="0"/>
                        </w:pPr>
                        <w:r>
                          <w:t xml:space="preserve"> </w:t>
                        </w:r>
                      </w:p>
                    </w:txbxContent>
                  </v:textbox>
                </v:rect>
                <v:shape id="Picture 168" o:spid="_x0000_s1091" type="#_x0000_t75" style="position:absolute;left:1008;top:44237;width:38521;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LsbvCAAAA3AAAAA8AAABkcnMvZG93bnJldi54bWxEj0trAkEQhO8B/8PQgrc4G0ENG0cJwoIn&#10;8RHvzU7vw+z0LDOjrv/ePgRy66aqq75ebQbXqTuF2Ho28DHNQBGX3rZcG/g5F++foGJCtth5JgNP&#10;irBZj95WmFv/4CPdT6lWEsIxRwNNSn2udSwbchinvicWrfLBYZI11NoGfEi46/QsyxbaYcvS0GBP&#10;24bK39PNGUjz4/V5xUtVVJcl7/ZFHZAOxkzGw/cXqERD+jf/Xe+s4C+EVp6RCfT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i7G7wgAAANwAAAAPAAAAAAAAAAAAAAAAAJ8C&#10;AABkcnMvZG93bnJldi54bWxQSwUGAAAAAAQABAD3AAAAjgMAAAAA&#10;">
                  <v:imagedata r:id="rId59" o:title=""/>
                </v:shape>
                <v:rect id="Rectangle 169" o:spid="_x0000_s1092" style="position:absolute;left:1008;top:48182;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14:paraId="17BCD750" w14:textId="77777777" w:rsidR="001B0D02" w:rsidRDefault="001B0D02">
                        <w:pPr>
                          <w:spacing w:after="160" w:line="259" w:lineRule="auto"/>
                          <w:ind w:left="0" w:firstLine="0"/>
                        </w:pPr>
                        <w:r>
                          <w:t xml:space="preserve"> </w:t>
                        </w:r>
                      </w:p>
                    </w:txbxContent>
                  </v:textbox>
                </v:rect>
                <v:rect id="Rectangle 170" o:spid="_x0000_s1093" style="position:absolute;left:1008;top:51935;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14:paraId="17AE96FA" w14:textId="77777777" w:rsidR="001B0D02" w:rsidRDefault="001B0D02">
                        <w:pPr>
                          <w:spacing w:after="160" w:line="259" w:lineRule="auto"/>
                          <w:ind w:left="0" w:firstLine="0"/>
                        </w:pPr>
                        <w:r>
                          <w:t xml:space="preserve"> </w:t>
                        </w:r>
                      </w:p>
                    </w:txbxContent>
                  </v:textbox>
                </v:rect>
                <v:rect id="Rectangle 171" o:spid="_x0000_s1094" style="position:absolute;left:1008;top:55653;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14:paraId="54CF83BF" w14:textId="77777777" w:rsidR="001B0D02" w:rsidRDefault="001B0D02">
                        <w:pPr>
                          <w:spacing w:after="160" w:line="259" w:lineRule="auto"/>
                          <w:ind w:left="0" w:firstLine="0"/>
                        </w:pPr>
                        <w:r>
                          <w:t xml:space="preserve"> </w:t>
                        </w:r>
                      </w:p>
                    </w:txbxContent>
                  </v:textbox>
                </v:rect>
                <v:shape id="Picture 173" o:spid="_x0000_s1095" type="#_x0000_t75" style="position:absolute;left:1008;top:58994;width:42102;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DKSLDAAAA3AAAAA8AAABkcnMvZG93bnJldi54bWxET01rwkAQvRf6H5YRetONFrRNsxFpKyp4&#10;MW0P3obsNBuanQ3Z1cR/7wpCb/N4n5MtB9uIM3W+dqxgOklAEJdO11wp+P5aj19A+ICssXFMCi7k&#10;YZk/PmSYatfzgc5FqEQMYZ+iAhNCm0rpS0MW/cS1xJH7dZ3FEGFXSd1hH8NtI2dJMpcWa44NBlt6&#10;N1T+FSerwCcF7lebelaa4+A/+p/ja/+5U+ppNKzeQAQawr/47t7qOH/xDLdn4gUy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MpIsMAAADcAAAADwAAAAAAAAAAAAAAAACf&#10;AgAAZHJzL2Rvd25yZXYueG1sUEsFBgAAAAAEAAQA9wAAAI8DAAAAAA==&#10;">
                  <v:imagedata r:id="rId60" o:title=""/>
                </v:shape>
                <v:shape id="Shape 175" o:spid="_x0000_s1096" style="position:absolute;top:3034;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SbsMA&#10;AADcAAAADwAAAGRycy9kb3ducmV2LnhtbERP32vCMBB+F/wfwgl7m6kbbqMzijiUwvBh6vD1aG5N&#10;sbmUJLb1v18GA9/u4/t5i9VgG9GRD7VjBbNpBoK4dLrmSsHpuH18AxEissbGMSm4UYDVcjxaYK5d&#10;z1/UHWIlUgiHHBWYGNtcylAashimriVO3I/zFmOCvpLaY5/CbSOfsuxFWqw5NRhsaWOovByuVsF+&#10;131e/HlfPJ91Zj5m38VO94VSD5Nh/Q4i0hDv4n93odP81zn8PZM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SbsMAAADcAAAADwAAAAAAAAAAAAAAAACYAgAAZHJzL2Rv&#10;d25yZXYueG1sUEsFBgAAAAAEAAQA9QAAAIgDAAAAAA==&#10;" path="m135852,c60833,,,60833,,135890l,950976v,75058,60833,135763,135852,135763l6722110,1086739v75058,,135890,-60705,135890,-135763l6858000,135890c6858000,60833,6797168,,6722110,l135852,xe" filled="f" strokecolor="#60c9ac" strokeweight="1pt">
                  <v:stroke miterlimit="83231f" joinstyle="miter"/>
                  <v:path arrowok="t" textboxrect="0,0,6858000,1086739"/>
                </v:shape>
                <v:shape id="Shape 177" o:spid="_x0000_s1097" style="position:absolute;top:17593;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gsIA&#10;AADcAAAADwAAAGRycy9kb3ducmV2LnhtbERP32vCMBB+F/Y/hBN809QJc1SjyIZSGD7Mbfh6NGdT&#10;bC4liW39781gsLf7+H7eejvYRnTkQ+1YwXyWgSAuna65UvD9tZ++gggRWWPjmBTcKcB28zRaY65d&#10;z5/UnWIlUgiHHBWYGNtcylAashhmriVO3MV5izFBX0ntsU/htpHPWfYiLdacGgy29GaovJ5uVsHx&#10;0H1c/flYLM46M+/zn+Kg+0KpyXjYrUBEGuK/+M9d6DR/uYTfZ9IF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z+mCwgAAANwAAAAPAAAAAAAAAAAAAAAAAJgCAABkcnMvZG93&#10;bnJldi54bWxQSwUGAAAAAAQABAD1AAAAhwMAAAAA&#10;" path="m135852,c60833,,,60833,,135890l,950976v,74930,60833,135763,135852,135763l6722110,1086739v75058,,135890,-60833,135890,-135763l6858000,135890c6858000,60833,6797168,,6722110,l135852,xe" filled="f" strokecolor="#60c9ac" strokeweight="1pt">
                  <v:stroke miterlimit="83231f" joinstyle="miter"/>
                  <v:path arrowok="t" textboxrect="0,0,6858000,1086739"/>
                </v:shape>
                <v:shape id="Shape 179" o:spid="_x0000_s1098" style="position:absolute;top:32302;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Ya8MA&#10;AADcAAAADwAAAGRycy9kb3ducmV2LnhtbERP32vCMBB+F/wfwgl7m6kbuK0zijiUwvBh6vD1aG5N&#10;sbmUJLb1v18GA9/u4/t5i9VgG9GRD7VjBbNpBoK4dLrmSsHpuH18BREissbGMSm4UYDVcjxaYK5d&#10;z1/UHWIlUgiHHBWYGNtcylAashimriVO3I/zFmOCvpLaY5/CbSOfsmwuLdacGgy2tDFUXg5Xq2C/&#10;6z4v/rwvns86Mx+z72Kn+0Kph8mwfgcRaYh38b+70Gn+yxv8PZM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zYa8MAAADcAAAADwAAAAAAAAAAAAAAAACYAgAAZHJzL2Rv&#10;d25yZXYueG1sUEsFBgAAAAAEAAQA9QAAAIgDAAAAAA==&#10;" path="m135852,c60833,,,60833,,135890l,950976v,74930,60833,135763,135852,135763l6722110,1086739v75058,,135890,-60833,135890,-135763l6858000,135890c6858000,60833,6797168,,6722110,l135852,xe" filled="f" strokecolor="#60c9ac" strokeweight="1pt">
                  <v:stroke miterlimit="83231f" joinstyle="miter"/>
                  <v:path arrowok="t" textboxrect="0,0,6858000,1086739"/>
                </v:shape>
                <v:shape id="Shape 181" o:spid="_x0000_s1099" style="position:absolute;top:47011;width:68580;height:10867;visibility:visible;mso-wrap-style:square;v-text-anchor:top" coordsize="6858000,1086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SsIA&#10;AADcAAAADwAAAGRycy9kb3ducmV2LnhtbERPyWrDMBC9F/oPYgq9NbJbKMGJEkJKg6HkkI1cB2ti&#10;mVgjI6m2+/dVIJDbPN468+VoW9GTD41jBfkkA0FcOd1wreB4+H6bgggRWWPrmBT8UYDl4vlpjoV2&#10;A++o38dapBAOBSowMXaFlKEyZDFMXEecuIvzFmOCvpba45DCbSvfs+xTWmw4NRjsaG2ouu5/rYLt&#10;pv+5+vO2/DjrzHzlp3Kjh1Kp15dxNQMRaYwP8d1d6jR/msPtmXS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6RKwgAAANwAAAAPAAAAAAAAAAAAAAAAAJgCAABkcnMvZG93&#10;bnJldi54bWxQSwUGAAAAAAQABAD1AAAAhwMAAAAA&#10;" path="m135852,c60833,,,60833,,135890l,950976v,74930,60833,135763,135852,135763l6722110,1086739v75058,,135890,-60833,135890,-135763l6858000,135890c6858000,60833,6797168,,6722110,l135852,xe" filled="f" strokecolor="#60c9ac" strokeweight="1pt">
                  <v:stroke miterlimit="83231f" joinstyle="miter"/>
                  <v:path arrowok="t" textboxrect="0,0,6858000,1086739"/>
                </v:shape>
                <v:shape id="Shape 183" o:spid="_x0000_s1100" style="position:absolute;top:62395;width:68580;height:10868;visibility:visible;mso-wrap-style:square;v-text-anchor:top" coordsize="6858000,108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dj/sMA&#10;AADcAAAADwAAAGRycy9kb3ducmV2LnhtbERPTWvCQBC9F/wPywi9NZs0UGzMKkEQCrVCbak5Dtkx&#10;CWZnQ3Yb03/vCgVv83ifk68n04mRBtdaVpBEMQjiyuqWawXfX9unBQjnkTV2lknBHzlYr2YPOWba&#10;XviTxoOvRQhhl6GCxvs+k9JVDRl0ke2JA3eyg0Ef4FBLPeAlhJtOPsfxizTYcmhosKdNQ9X58GsU&#10;yHebHl/Lnf0g2iV9ke7Ln3Gv1ON8KpYgPE3+Lv53v+kwf5HC7Zlw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dj/sMAAADcAAAADwAAAAAAAAAAAAAAAACYAgAAZHJzL2Rv&#10;d25yZXYueG1sUEsFBgAAAAAEAAQA9QAAAIgDAAAAAA==&#10;" path="m135852,c60833,,,60833,,135890l,950976v,74981,60833,135814,135852,135814l6722110,1086790v75058,,135890,-60833,135890,-135814l6858000,135890c6858000,60833,6797168,,6722110,l135852,xe" filled="f" strokecolor="#60c9ac" strokeweight="1pt">
                  <v:stroke miterlimit="83231f" joinstyle="miter"/>
                  <v:path arrowok="t" textboxrect="0,0,6858000,1086790"/>
                </v:shape>
                <w10:anchorlock/>
              </v:group>
            </w:pict>
          </mc:Fallback>
        </mc:AlternateContent>
      </w:r>
    </w:p>
    <w:p w14:paraId="43A52873" w14:textId="77777777" w:rsidR="00607AC5" w:rsidRDefault="00C47B8F">
      <w:pPr>
        <w:spacing w:after="219" w:line="259" w:lineRule="auto"/>
        <w:ind w:left="-561" w:firstLine="0"/>
      </w:pPr>
      <w:r>
        <w:rPr>
          <w:noProof/>
          <w:color w:val="000000"/>
          <w:sz w:val="22"/>
          <w:lang w:val="es-AR" w:eastAsia="es-AR"/>
        </w:rPr>
        <mc:AlternateContent>
          <mc:Choice Requires="wpg">
            <w:drawing>
              <wp:inline distT="0" distB="0" distL="0" distR="0" wp14:anchorId="1EF560ED" wp14:editId="4694164D">
                <wp:extent cx="3642614" cy="649224"/>
                <wp:effectExtent l="0" t="0" r="0" b="0"/>
                <wp:docPr id="1311" name="Group 1311"/>
                <wp:cNvGraphicFramePr/>
                <a:graphic xmlns:a="http://schemas.openxmlformats.org/drawingml/2006/main">
                  <a:graphicData uri="http://schemas.microsoft.com/office/word/2010/wordprocessingGroup">
                    <wpg:wgp>
                      <wpg:cNvGrpSpPr/>
                      <wpg:grpSpPr>
                        <a:xfrm>
                          <a:off x="0" y="0"/>
                          <a:ext cx="3642614" cy="649224"/>
                          <a:chOff x="0" y="0"/>
                          <a:chExt cx="3642614" cy="649224"/>
                        </a:xfrm>
                      </wpg:grpSpPr>
                      <pic:pic xmlns:pic="http://schemas.openxmlformats.org/drawingml/2006/picture">
                        <pic:nvPicPr>
                          <pic:cNvPr id="190" name="Picture 190"/>
                          <pic:cNvPicPr/>
                        </pic:nvPicPr>
                        <pic:blipFill>
                          <a:blip r:embed="rId61"/>
                          <a:stretch>
                            <a:fillRect/>
                          </a:stretch>
                        </pic:blipFill>
                        <pic:spPr>
                          <a:xfrm>
                            <a:off x="0" y="0"/>
                            <a:ext cx="3642614" cy="399288"/>
                          </a:xfrm>
                          <a:prstGeom prst="rect">
                            <a:avLst/>
                          </a:prstGeom>
                        </pic:spPr>
                      </pic:pic>
                      <pic:pic xmlns:pic="http://schemas.openxmlformats.org/drawingml/2006/picture">
                        <pic:nvPicPr>
                          <pic:cNvPr id="192" name="Picture 192"/>
                          <pic:cNvPicPr/>
                        </pic:nvPicPr>
                        <pic:blipFill>
                          <a:blip r:embed="rId62"/>
                          <a:stretch>
                            <a:fillRect/>
                          </a:stretch>
                        </pic:blipFill>
                        <pic:spPr>
                          <a:xfrm>
                            <a:off x="0" y="374904"/>
                            <a:ext cx="768439" cy="274320"/>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11" style="width:286.82pt;height:51.12pt;mso-position-horizontal-relative:char;mso-position-vertical-relative:line" coordsize="36426,6492">
                <v:shape id="Picture 190" style="position:absolute;width:36426;height:3992;left:0;top:0;" filled="f">
                  <v:imagedata r:id="rId63"/>
                </v:shape>
                <v:shape id="Picture 192" style="position:absolute;width:7684;height:2743;left:0;top:3749;" filled="f">
                  <v:imagedata r:id="rId64"/>
                </v:shape>
              </v:group>
            </w:pict>
          </mc:Fallback>
        </mc:AlternateContent>
      </w:r>
    </w:p>
    <w:p w14:paraId="320D990C" w14:textId="77777777" w:rsidR="00607AC5" w:rsidRDefault="00C47B8F">
      <w:pPr>
        <w:spacing w:after="0" w:line="259" w:lineRule="auto"/>
        <w:ind w:left="-561" w:firstLine="0"/>
        <w:jc w:val="both"/>
      </w:pPr>
      <w:r>
        <w:rPr>
          <w:color w:val="B2B2B2"/>
        </w:rPr>
        <w:t xml:space="preserve"> </w:t>
      </w:r>
    </w:p>
    <w:p w14:paraId="4EB52FF5" w14:textId="66F6BA5F" w:rsidR="00607AC5" w:rsidRDefault="001B0D02">
      <w:pPr>
        <w:spacing w:after="244" w:line="259" w:lineRule="auto"/>
        <w:ind w:left="-720" w:right="-720" w:firstLine="0"/>
      </w:pPr>
      <w:r>
        <w:rPr>
          <w:noProof/>
          <w:color w:val="000000"/>
          <w:sz w:val="22"/>
          <w:lang w:val="es-AR" w:eastAsia="es-AR"/>
        </w:rPr>
        <w:lastRenderedPageBreak/>
        <mc:AlternateContent>
          <mc:Choice Requires="wps">
            <w:drawing>
              <wp:anchor distT="0" distB="0" distL="114300" distR="114300" simplePos="0" relativeHeight="251674624" behindDoc="0" locked="0" layoutInCell="1" allowOverlap="1" wp14:anchorId="2258AF79" wp14:editId="51683B36">
                <wp:simplePos x="0" y="0"/>
                <wp:positionH relativeFrom="column">
                  <wp:posOffset>-257175</wp:posOffset>
                </wp:positionH>
                <wp:positionV relativeFrom="paragraph">
                  <wp:posOffset>830580</wp:posOffset>
                </wp:positionV>
                <wp:extent cx="6534150" cy="157162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6534150"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F950E" w14:textId="7F86C28D" w:rsidR="001B0D02" w:rsidRPr="001B0D02" w:rsidRDefault="001B0D02">
                            <w:pPr>
                              <w:ind w:left="0"/>
                              <w:rPr>
                                <w:lang w:val="es-MX"/>
                              </w:rPr>
                            </w:pPr>
                            <w:r>
                              <w:rPr>
                                <w:lang w:val="es-MX"/>
                              </w:rPr>
                              <w:t>Terminar 9 cursos. Adquirir rutina de estudio. Organizar taller y la casa. Crear un plan de emergencia y ahorro</w:t>
                            </w:r>
                            <w:r w:rsidR="00390AC9">
                              <w:rPr>
                                <w:lang w:val="es-MX"/>
                              </w:rPr>
                              <w:t>. Crear un plan y presupuesto para terminar la segunda planta y mudarse.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8AF79" id="Cuadro de texto 19" o:spid="_x0000_s1101" type="#_x0000_t202" style="position:absolute;left:0;text-align:left;margin-left:-20.25pt;margin-top:65.4pt;width:514.5pt;height:123.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" fillcolor="white [3201]" strokeweight=".5pt">
                <v:textbox>
                  <w:txbxContent>
                    <w:p w14:paraId="375F950E" w14:textId="7F86C28D" w:rsidR="001B0D02" w:rsidRPr="001B0D02" w:rsidRDefault="001B0D02">
                      <w:pPr>
                        <w:ind w:left="0"/>
                        <w:rPr>
                          <w:lang w:val="es-MX"/>
                        </w:rPr>
                      </w:pPr>
                      <w:r>
                        <w:rPr>
                          <w:lang w:val="es-MX"/>
                        </w:rPr>
                        <w:t>Terminar 9 cursos. Adquirir rutina de estudio. Organizar taller y la casa. Crear un plan de emergencia y ahorro</w:t>
                      </w:r>
                      <w:r w:rsidR="00390AC9">
                        <w:rPr>
                          <w:lang w:val="es-MX"/>
                        </w:rPr>
                        <w:t>. Crear un plan y presupuesto para terminar la segunda planta y mudarse.</w:t>
                      </w:r>
                    </w:p>
                  </w:txbxContent>
                </v:textbox>
              </v:shape>
            </w:pict>
          </mc:Fallback>
        </mc:AlternateContent>
      </w:r>
      <w:r w:rsidR="00C47B8F">
        <w:rPr>
          <w:noProof/>
          <w:color w:val="000000"/>
          <w:sz w:val="22"/>
          <w:lang w:val="es-AR" w:eastAsia="es-AR"/>
        </w:rPr>
        <mc:AlternateContent>
          <mc:Choice Requires="wpg">
            <w:drawing>
              <wp:inline distT="0" distB="0" distL="0" distR="0" wp14:anchorId="3A285646" wp14:editId="12DD5DE8">
                <wp:extent cx="6858000" cy="2603340"/>
                <wp:effectExtent l="0" t="0" r="19050" b="0"/>
                <wp:docPr id="1312" name="Group 1312"/>
                <wp:cNvGraphicFramePr/>
                <a:graphic xmlns:a="http://schemas.openxmlformats.org/drawingml/2006/main">
                  <a:graphicData uri="http://schemas.microsoft.com/office/word/2010/wordprocessingGroup">
                    <wpg:wgp>
                      <wpg:cNvGrpSpPr/>
                      <wpg:grpSpPr>
                        <a:xfrm>
                          <a:off x="0" y="0"/>
                          <a:ext cx="6858000" cy="2603340"/>
                          <a:chOff x="0" y="0"/>
                          <a:chExt cx="6858000" cy="2603340"/>
                        </a:xfrm>
                      </wpg:grpSpPr>
                      <wps:wsp>
                        <wps:cNvPr id="194" name="Rectangle 194"/>
                        <wps:cNvSpPr/>
                        <wps:spPr>
                          <a:xfrm>
                            <a:off x="100889" y="0"/>
                            <a:ext cx="59981" cy="266848"/>
                          </a:xfrm>
                          <a:prstGeom prst="rect">
                            <a:avLst/>
                          </a:prstGeom>
                          <a:ln>
                            <a:noFill/>
                          </a:ln>
                        </wps:spPr>
                        <wps:txbx>
                          <w:txbxContent>
                            <w:p w14:paraId="2AD23AF3" w14:textId="77777777" w:rsidR="001B0D02" w:rsidRDefault="001B0D02">
                              <w:pPr>
                                <w:spacing w:after="160" w:line="259" w:lineRule="auto"/>
                                <w:ind w:left="0" w:firstLine="0"/>
                              </w:pPr>
                              <w:r>
                                <w:rPr>
                                  <w:color w:val="B2B2B2"/>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65"/>
                          <a:stretch>
                            <a:fillRect/>
                          </a:stretch>
                        </pic:blipFill>
                        <pic:spPr>
                          <a:xfrm>
                            <a:off x="100889" y="201998"/>
                            <a:ext cx="3000502" cy="252984"/>
                          </a:xfrm>
                          <a:prstGeom prst="rect">
                            <a:avLst/>
                          </a:prstGeom>
                        </pic:spPr>
                      </pic:pic>
                      <wps:wsp>
                        <wps:cNvPr id="197" name="Rectangle 197"/>
                        <wps:cNvSpPr/>
                        <wps:spPr>
                          <a:xfrm>
                            <a:off x="100889" y="2011364"/>
                            <a:ext cx="53195" cy="288706"/>
                          </a:xfrm>
                          <a:prstGeom prst="rect">
                            <a:avLst/>
                          </a:prstGeom>
                          <a:ln>
                            <a:noFill/>
                          </a:ln>
                        </wps:spPr>
                        <wps:txbx>
                          <w:txbxContent>
                            <w:p w14:paraId="6178820A"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198" name="Rectangle 198"/>
                        <wps:cNvSpPr/>
                        <wps:spPr>
                          <a:xfrm>
                            <a:off x="100889" y="2386268"/>
                            <a:ext cx="53195" cy="288706"/>
                          </a:xfrm>
                          <a:prstGeom prst="rect">
                            <a:avLst/>
                          </a:prstGeom>
                          <a:ln>
                            <a:noFill/>
                          </a:ln>
                        </wps:spPr>
                        <wps:txbx>
                          <w:txbxContent>
                            <w:p w14:paraId="1267A97D"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208" name="Shape 208"/>
                        <wps:cNvSpPr/>
                        <wps:spPr>
                          <a:xfrm>
                            <a:off x="0" y="502987"/>
                            <a:ext cx="6858000" cy="1712468"/>
                          </a:xfrm>
                          <a:custGeom>
                            <a:avLst/>
                            <a:gdLst/>
                            <a:ahLst/>
                            <a:cxnLst/>
                            <a:rect l="0" t="0" r="0" b="0"/>
                            <a:pathLst>
                              <a:path w="6858000" h="1712468">
                                <a:moveTo>
                                  <a:pt x="214046" y="0"/>
                                </a:moveTo>
                                <a:cubicBezTo>
                                  <a:pt x="95847" y="0"/>
                                  <a:pt x="0" y="95885"/>
                                  <a:pt x="0" y="214122"/>
                                </a:cubicBezTo>
                                <a:lnTo>
                                  <a:pt x="0" y="1498346"/>
                                </a:lnTo>
                                <a:cubicBezTo>
                                  <a:pt x="0" y="1616583"/>
                                  <a:pt x="95847" y="1712468"/>
                                  <a:pt x="214046" y="1712468"/>
                                </a:cubicBezTo>
                                <a:lnTo>
                                  <a:pt x="6644006" y="1712468"/>
                                </a:lnTo>
                                <a:cubicBezTo>
                                  <a:pt x="6762115" y="1712468"/>
                                  <a:pt x="6858000" y="1616583"/>
                                  <a:pt x="6858000" y="1498346"/>
                                </a:cubicBezTo>
                                <a:lnTo>
                                  <a:pt x="6858000" y="214122"/>
                                </a:lnTo>
                                <a:cubicBezTo>
                                  <a:pt x="6858000" y="95885"/>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3A285646" id="Group 1312" o:spid="_x0000_s1102" style="width:540pt;height:205pt;mso-position-horizontal-relative:char;mso-position-vertical-relative:line" coordsize="68580,2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&#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">
                <v:rect id="Rectangle 194" o:spid="_x0000_s1103" style="position:absolute;left:1008;width:600;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14:paraId="2AD23AF3" w14:textId="77777777" w:rsidR="001B0D02" w:rsidRDefault="001B0D02">
                        <w:pPr>
                          <w:spacing w:after="160" w:line="259" w:lineRule="auto"/>
                          <w:ind w:left="0" w:firstLine="0"/>
                        </w:pPr>
                        <w:r>
                          <w:rPr>
                            <w:color w:val="B2B2B2"/>
                          </w:rPr>
                          <w:t xml:space="preserve"> </w:t>
                        </w:r>
                      </w:p>
                    </w:txbxContent>
                  </v:textbox>
                </v:rect>
                <v:shape id="Picture 196" o:spid="_x0000_s1104" type="#_x0000_t75" style="position:absolute;left:1008;top:2019;width:30005;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7OHjDAAAA3AAAAA8AAABkcnMvZG93bnJldi54bWxET0trwkAQvgv+h2WE3nSjB6mpq4gPKD3V&#10;GGiO0+w0m5qdDdmtxn/vCkJv8/E9Z7nubSMu1PnasYLpJAFBXDpdc6UgPx3GryB8QNbYOCYFN/Kw&#10;Xg0HS0y1u/KRLlmoRAxhn6ICE0KbSulLQxb9xLXEkftxncUQYVdJ3eE1httGzpJkLi3WHBsMtrQ1&#10;VJ6zP6vgkG/M13Z/+sBsd85vxXfxe/wslHoZ9Zs3EIH68C9+ut91nL+Yw+OZeIF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s4eMMAAADcAAAADwAAAAAAAAAAAAAAAACf&#10;AgAAZHJzL2Rvd25yZXYueG1sUEsFBgAAAAAEAAQA9wAAAI8DAAAAAA==&#10;">
                  <v:imagedata r:id="rId66" o:title=""/>
                </v:shape>
                <v:rect id="Rectangle 197" o:spid="_x0000_s1105" style="position:absolute;left:1008;top:20113;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14:paraId="6178820A" w14:textId="77777777" w:rsidR="001B0D02" w:rsidRDefault="001B0D02">
                        <w:pPr>
                          <w:spacing w:after="160" w:line="259" w:lineRule="auto"/>
                          <w:ind w:left="0" w:firstLine="0"/>
                        </w:pPr>
                        <w:r>
                          <w:t xml:space="preserve"> </w:t>
                        </w:r>
                      </w:p>
                    </w:txbxContent>
                  </v:textbox>
                </v:rect>
                <v:rect id="Rectangle 198" o:spid="_x0000_s1106" style="position:absolute;left:1008;top:23862;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14:paraId="1267A97D" w14:textId="77777777" w:rsidR="001B0D02" w:rsidRDefault="001B0D02">
                        <w:pPr>
                          <w:spacing w:after="160" w:line="259" w:lineRule="auto"/>
                          <w:ind w:left="0" w:firstLine="0"/>
                        </w:pPr>
                        <w:r>
                          <w:t xml:space="preserve"> </w:t>
                        </w:r>
                      </w:p>
                    </w:txbxContent>
                  </v:textbox>
                </v:rect>
                <v:shape id="Shape 208" o:spid="_x0000_s1107" style="position:absolute;top:5029;width:68580;height:17125;visibility:visible;mso-wrap-style:square;v-text-anchor:top" coordsize="6858000,1712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318IA&#10;AADcAAAADwAAAGRycy9kb3ducmV2LnhtbERPz2vCMBS+D/wfwhN2m4kdiFSjSNGhu805vT6bZ1tM&#10;XkqT1e6/Xw6DHT++38v14KzoqQuNZw3TiQJBXHrTcKXh9Ll7mYMIEdmg9UwafijAejV6WmJu/IM/&#10;qD/GSqQQDjlqqGNscylDWZPDMPEtceJuvnMYE+wqaTp8pHBnZabUTDpsODXU2FJRU3k/fjsNxfts&#10;c7GHrX277r/mh6x9PZ/MRevn8bBZgIg0xH/xn3tvNGQqrU1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5PfXwgAAANwAAAAPAAAAAAAAAAAAAAAAAJgCAABkcnMvZG93&#10;bnJldi54bWxQSwUGAAAAAAQABAD1AAAAhwMAAAAA&#10;" path="m214046,c95847,,,95885,,214122l,1498346v,118237,95847,214122,214046,214122l6644006,1712468v118109,,213994,-95885,213994,-214122l6858000,214122c6858000,95885,6762115,,6644006,l214046,xe" filled="f" strokecolor="#60c9ac" strokeweight="1pt">
                  <v:stroke miterlimit="83231f" joinstyle="miter"/>
                  <v:path arrowok="t" textboxrect="0,0,6858000,1712468"/>
                </v:shape>
                <w10:anchorlock/>
              </v:group>
            </w:pict>
          </mc:Fallback>
        </mc:AlternateContent>
      </w:r>
    </w:p>
    <w:p w14:paraId="17FDB89A" w14:textId="58F6438B" w:rsidR="00607AC5" w:rsidRDefault="001B0D02">
      <w:pPr>
        <w:spacing w:after="249" w:line="259" w:lineRule="auto"/>
        <w:ind w:left="-720" w:right="-720" w:firstLine="0"/>
      </w:pPr>
      <w:r>
        <w:rPr>
          <w:noProof/>
          <w:color w:val="000000"/>
          <w:sz w:val="22"/>
          <w:lang w:val="es-AR" w:eastAsia="es-AR"/>
        </w:rPr>
        <mc:AlternateContent>
          <mc:Choice Requires="wps">
            <w:drawing>
              <wp:anchor distT="0" distB="0" distL="114300" distR="114300" simplePos="0" relativeHeight="251675648" behindDoc="0" locked="0" layoutInCell="1" allowOverlap="1" wp14:anchorId="7A89FF6A" wp14:editId="203B3FBB">
                <wp:simplePos x="0" y="0"/>
                <wp:positionH relativeFrom="column">
                  <wp:posOffset>-333375</wp:posOffset>
                </wp:positionH>
                <wp:positionV relativeFrom="paragraph">
                  <wp:posOffset>744220</wp:posOffset>
                </wp:positionV>
                <wp:extent cx="6648450" cy="1543050"/>
                <wp:effectExtent l="0" t="0" r="19050" b="19050"/>
                <wp:wrapNone/>
                <wp:docPr id="20" name="Cuadro de texto 20"/>
                <wp:cNvGraphicFramePr/>
                <a:graphic xmlns:a="http://schemas.openxmlformats.org/drawingml/2006/main">
                  <a:graphicData uri="http://schemas.microsoft.com/office/word/2010/wordprocessingShape">
                    <wps:wsp>
                      <wps:cNvSpPr txBox="1"/>
                      <wps:spPr>
                        <a:xfrm>
                          <a:off x="0" y="0"/>
                          <a:ext cx="6648450" cy="154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2A621" w14:textId="2267865D" w:rsidR="001B0D02" w:rsidRPr="001B0D02" w:rsidRDefault="001B0D02">
                            <w:pPr>
                              <w:ind w:left="0"/>
                              <w:rPr>
                                <w:lang w:val="es-MX"/>
                              </w:rPr>
                            </w:pPr>
                            <w:r>
                              <w:rPr>
                                <w:lang w:val="es-MX"/>
                              </w:rPr>
                              <w:t xml:space="preserve">Comprar una nueva suscripción a </w:t>
                            </w:r>
                            <w:proofErr w:type="spellStart"/>
                            <w:r>
                              <w:rPr>
                                <w:lang w:val="es-MX"/>
                              </w:rPr>
                              <w:t>Platzi</w:t>
                            </w:r>
                            <w:proofErr w:type="spellEnd"/>
                            <w:r>
                              <w:rPr>
                                <w:lang w:val="es-MX"/>
                              </w:rPr>
                              <w:t xml:space="preserve">. Terminar la segunda planta administrando lo mejor posible el dinero. Tener </w:t>
                            </w:r>
                            <w:r w:rsidR="00390AC9">
                              <w:rPr>
                                <w:lang w:val="es-MX"/>
                              </w:rPr>
                              <w:t>mis cuentas saneadas y no adqui</w:t>
                            </w:r>
                            <w:r>
                              <w:rPr>
                                <w:lang w:val="es-MX"/>
                              </w:rPr>
                              <w:t xml:space="preserve">rir nuevas deudas </w:t>
                            </w:r>
                            <w:r w:rsidR="00390AC9">
                              <w:rPr>
                                <w:lang w:val="es-MX"/>
                              </w:rPr>
                              <w:t>en lo posible. Empezar a tener encaminado plan de negocio de proyecto CNC.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9FF6A" id="Cuadro de texto 20" o:spid="_x0000_s1108" type="#_x0000_t202" style="position:absolute;left:0;text-align:left;margin-left:-26.25pt;margin-top:58.6pt;width:523.5pt;height:1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" fillcolor="white [3201]" strokeweight=".5pt">
                <v:textbox>
                  <w:txbxContent>
                    <w:p w14:paraId="7862A621" w14:textId="2267865D" w:rsidR="001B0D02" w:rsidRPr="001B0D02" w:rsidRDefault="001B0D02">
                      <w:pPr>
                        <w:ind w:left="0"/>
                        <w:rPr>
                          <w:lang w:val="es-MX"/>
                        </w:rPr>
                      </w:pPr>
                      <w:r>
                        <w:rPr>
                          <w:lang w:val="es-MX"/>
                        </w:rPr>
                        <w:t xml:space="preserve">Comprar una nueva suscripción a </w:t>
                      </w:r>
                      <w:proofErr w:type="spellStart"/>
                      <w:r>
                        <w:rPr>
                          <w:lang w:val="es-MX"/>
                        </w:rPr>
                        <w:t>Platzi</w:t>
                      </w:r>
                      <w:proofErr w:type="spellEnd"/>
                      <w:r>
                        <w:rPr>
                          <w:lang w:val="es-MX"/>
                        </w:rPr>
                        <w:t xml:space="preserve">. Terminar la segunda planta administrando lo mejor posible el dinero. Tener </w:t>
                      </w:r>
                      <w:r w:rsidR="00390AC9">
                        <w:rPr>
                          <w:lang w:val="es-MX"/>
                        </w:rPr>
                        <w:t>mis cuentas saneadas y no adqui</w:t>
                      </w:r>
                      <w:r>
                        <w:rPr>
                          <w:lang w:val="es-MX"/>
                        </w:rPr>
                        <w:t xml:space="preserve">rir nuevas deudas </w:t>
                      </w:r>
                      <w:r w:rsidR="00390AC9">
                        <w:rPr>
                          <w:lang w:val="es-MX"/>
                        </w:rPr>
                        <w:t>en lo posible. Empezar a tener encaminado plan de negocio de proyecto CNC.</w:t>
                      </w:r>
                    </w:p>
                  </w:txbxContent>
                </v:textbox>
              </v:shape>
            </w:pict>
          </mc:Fallback>
        </mc:AlternateContent>
      </w:r>
      <w:r w:rsidR="00C47B8F">
        <w:rPr>
          <w:noProof/>
          <w:color w:val="000000"/>
          <w:sz w:val="22"/>
          <w:lang w:val="es-AR" w:eastAsia="es-AR"/>
        </w:rPr>
        <mc:AlternateContent>
          <mc:Choice Requires="wpg">
            <w:drawing>
              <wp:inline distT="0" distB="0" distL="0" distR="0" wp14:anchorId="03943607" wp14:editId="7CC15733">
                <wp:extent cx="6858000" cy="2732561"/>
                <wp:effectExtent l="0" t="0" r="19050" b="0"/>
                <wp:docPr id="1313" name="Group 1313"/>
                <wp:cNvGraphicFramePr/>
                <a:graphic xmlns:a="http://schemas.openxmlformats.org/drawingml/2006/main">
                  <a:graphicData uri="http://schemas.microsoft.com/office/word/2010/wordprocessingGroup">
                    <wpg:wgp>
                      <wpg:cNvGrpSpPr/>
                      <wpg:grpSpPr>
                        <a:xfrm>
                          <a:off x="0" y="0"/>
                          <a:ext cx="6858000" cy="2732561"/>
                          <a:chOff x="0" y="0"/>
                          <a:chExt cx="6858000" cy="2732561"/>
                        </a:xfrm>
                      </wpg:grpSpPr>
                      <wps:wsp>
                        <wps:cNvPr id="199" name="Rectangle 199"/>
                        <wps:cNvSpPr/>
                        <wps:spPr>
                          <a:xfrm>
                            <a:off x="100889" y="0"/>
                            <a:ext cx="53195" cy="288706"/>
                          </a:xfrm>
                          <a:prstGeom prst="rect">
                            <a:avLst/>
                          </a:prstGeom>
                          <a:ln>
                            <a:noFill/>
                          </a:ln>
                        </wps:spPr>
                        <wps:txbx>
                          <w:txbxContent>
                            <w:p w14:paraId="330DB204"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67"/>
                          <a:stretch>
                            <a:fillRect/>
                          </a:stretch>
                        </pic:blipFill>
                        <pic:spPr>
                          <a:xfrm>
                            <a:off x="100889" y="334266"/>
                            <a:ext cx="3000502" cy="252984"/>
                          </a:xfrm>
                          <a:prstGeom prst="rect">
                            <a:avLst/>
                          </a:prstGeom>
                        </pic:spPr>
                      </pic:pic>
                      <wps:wsp>
                        <wps:cNvPr id="202" name="Rectangle 202"/>
                        <wps:cNvSpPr/>
                        <wps:spPr>
                          <a:xfrm>
                            <a:off x="100889" y="2143252"/>
                            <a:ext cx="53195" cy="288706"/>
                          </a:xfrm>
                          <a:prstGeom prst="rect">
                            <a:avLst/>
                          </a:prstGeom>
                          <a:ln>
                            <a:noFill/>
                          </a:ln>
                        </wps:spPr>
                        <wps:txbx>
                          <w:txbxContent>
                            <w:p w14:paraId="6CC7A878"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203" name="Rectangle 203"/>
                        <wps:cNvSpPr/>
                        <wps:spPr>
                          <a:xfrm>
                            <a:off x="100889" y="2515489"/>
                            <a:ext cx="53195" cy="288706"/>
                          </a:xfrm>
                          <a:prstGeom prst="rect">
                            <a:avLst/>
                          </a:prstGeom>
                          <a:ln>
                            <a:noFill/>
                          </a:ln>
                        </wps:spPr>
                        <wps:txbx>
                          <w:txbxContent>
                            <w:p w14:paraId="34F84C30"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wps:wsp>
                        <wps:cNvPr id="210" name="Shape 210"/>
                        <wps:cNvSpPr/>
                        <wps:spPr>
                          <a:xfrm>
                            <a:off x="0" y="652909"/>
                            <a:ext cx="6858000" cy="1712341"/>
                          </a:xfrm>
                          <a:custGeom>
                            <a:avLst/>
                            <a:gdLst/>
                            <a:ahLst/>
                            <a:cxnLst/>
                            <a:rect l="0" t="0" r="0" b="0"/>
                            <a:pathLst>
                              <a:path w="6858000" h="1712341">
                                <a:moveTo>
                                  <a:pt x="214046" y="0"/>
                                </a:moveTo>
                                <a:cubicBezTo>
                                  <a:pt x="95847" y="0"/>
                                  <a:pt x="0" y="95758"/>
                                  <a:pt x="0" y="213995"/>
                                </a:cubicBezTo>
                                <a:lnTo>
                                  <a:pt x="0" y="1498346"/>
                                </a:lnTo>
                                <a:cubicBezTo>
                                  <a:pt x="0" y="1616456"/>
                                  <a:pt x="95847" y="1712341"/>
                                  <a:pt x="214046" y="1712341"/>
                                </a:cubicBezTo>
                                <a:lnTo>
                                  <a:pt x="6644006" y="1712341"/>
                                </a:lnTo>
                                <a:cubicBezTo>
                                  <a:pt x="6762115" y="1712341"/>
                                  <a:pt x="6858000" y="1616456"/>
                                  <a:pt x="6858000" y="1498346"/>
                                </a:cubicBezTo>
                                <a:lnTo>
                                  <a:pt x="6858000" y="213995"/>
                                </a:lnTo>
                                <a:cubicBezTo>
                                  <a:pt x="6858000" y="95758"/>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03943607" id="Group 1313" o:spid="_x0000_s1109" style="width:540pt;height:215.15pt;mso-position-horizontal-relative:char;mso-position-vertical-relative:line" coordsize="68580,2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">
                <v:rect id="Rectangle 199" o:spid="_x0000_s1110" style="position:absolute;left:100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14:paraId="330DB204" w14:textId="77777777" w:rsidR="001B0D02" w:rsidRDefault="001B0D02">
                        <w:pPr>
                          <w:spacing w:after="160" w:line="259" w:lineRule="auto"/>
                          <w:ind w:left="0" w:firstLine="0"/>
                        </w:pPr>
                        <w:r>
                          <w:t xml:space="preserve"> </w:t>
                        </w:r>
                      </w:p>
                    </w:txbxContent>
                  </v:textbox>
                </v:rect>
                <v:shape id="Picture 201" o:spid="_x0000_s1111" type="#_x0000_t75" style="position:absolute;left:1008;top:3342;width:30005;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ShIfCAAAA3AAAAA8AAABkcnMvZG93bnJldi54bWxEj82KwjAUhffCvEO4A7PTxC5GqUZxBgVB&#10;N1pxfae50xabm9pErW9vBMHl4fx8nOm8s7W4UusrxxqGAwWCOHem4kLDIVv1xyB8QDZYOyYNd/Iw&#10;n330ppgad+MdXfehEHGEfYoayhCaVEqfl2TRD1xDHL1/11oMUbaFNC3e4ritZaLUt7RYcSSU2NBv&#10;Sflpf7ERkqmiyeRhvT3+nW1tfkbJcbnR+uuzW0xABOrCO/xqr42GRA3heSYeAT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EoSHwgAAANwAAAAPAAAAAAAAAAAAAAAAAJ8C&#10;AABkcnMvZG93bnJldi54bWxQSwUGAAAAAAQABAD3AAAAjgMAAAAA&#10;">
                  <v:imagedata r:id="rId68" o:title=""/>
                </v:shape>
                <v:rect id="Rectangle 202" o:spid="_x0000_s1112" style="position:absolute;left:1008;top:21432;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14:paraId="6CC7A878" w14:textId="77777777" w:rsidR="001B0D02" w:rsidRDefault="001B0D02">
                        <w:pPr>
                          <w:spacing w:after="160" w:line="259" w:lineRule="auto"/>
                          <w:ind w:left="0" w:firstLine="0"/>
                        </w:pPr>
                        <w:r>
                          <w:t xml:space="preserve"> </w:t>
                        </w:r>
                      </w:p>
                    </w:txbxContent>
                  </v:textbox>
                </v:rect>
                <v:rect id="Rectangle 203" o:spid="_x0000_s1113" style="position:absolute;left:1008;top:25154;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14:paraId="34F84C30" w14:textId="77777777" w:rsidR="001B0D02" w:rsidRDefault="001B0D02">
                        <w:pPr>
                          <w:spacing w:after="160" w:line="259" w:lineRule="auto"/>
                          <w:ind w:left="0" w:firstLine="0"/>
                        </w:pPr>
                        <w:r>
                          <w:t xml:space="preserve"> </w:t>
                        </w:r>
                      </w:p>
                    </w:txbxContent>
                  </v:textbox>
                </v:rect>
                <v:shape id="Shape 210" o:spid="_x0000_s1114" style="position:absolute;top:6529;width:68580;height:17123;visibility:visible;mso-wrap-style:square;v-text-anchor:top" coordsize="6858000,171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a38EA&#10;AADcAAAADwAAAGRycy9kb3ducmV2LnhtbERPu2rDMBTdC/kHcQvZGtkmtIkbxYSW4AxenJbMF+vW&#10;NrWujCU/8vfRUOh4OO9DtphOTDS41rKCeBOBIK6sbrlW8P11ftmBcB5ZY2eZFNzJQXZcPR0w1Xbm&#10;kqarr0UIYZeigsb7PpXSVQ0ZdBvbEwfuxw4GfYBDLfWAcwg3nUyi6FUabDk0NNjTR0PV73U0Cvrd&#10;uC3wreL9lLSfssyX/FaUSq2fl9M7CE+L/xf/uS9aQRKH+eFMOAL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Mmt/BAAAA3AAAAA8AAAAAAAAAAAAAAAAAmAIAAGRycy9kb3du&#10;cmV2LnhtbFBLBQYAAAAABAAEAPUAAACGAwAAAAA=&#10;" path="m214046,c95847,,,95758,,213995l,1498346v,118110,95847,213995,214046,213995l6644006,1712341v118109,,213994,-95885,213994,-213995l6858000,213995c6858000,95758,6762115,,6644006,l214046,xe" filled="f" strokecolor="#60c9ac" strokeweight="1pt">
                  <v:stroke miterlimit="83231f" joinstyle="miter"/>
                  <v:path arrowok="t" textboxrect="0,0,6858000,1712341"/>
                </v:shape>
                <w10:anchorlock/>
              </v:group>
            </w:pict>
          </mc:Fallback>
        </mc:AlternateContent>
      </w:r>
    </w:p>
    <w:p w14:paraId="7B9FA350" w14:textId="57B2B4E4" w:rsidR="00607AC5" w:rsidRDefault="00390AC9">
      <w:pPr>
        <w:spacing w:after="0" w:line="259" w:lineRule="auto"/>
        <w:ind w:left="-720" w:right="-720" w:firstLine="0"/>
      </w:pPr>
      <w:r>
        <w:rPr>
          <w:noProof/>
          <w:color w:val="000000"/>
          <w:sz w:val="22"/>
          <w:lang w:val="es-AR" w:eastAsia="es-AR"/>
        </w:rPr>
        <mc:AlternateContent>
          <mc:Choice Requires="wps">
            <w:drawing>
              <wp:anchor distT="0" distB="0" distL="114300" distR="114300" simplePos="0" relativeHeight="251676672" behindDoc="0" locked="0" layoutInCell="1" allowOverlap="1" wp14:anchorId="7DD2837D" wp14:editId="420B3B97">
                <wp:simplePos x="0" y="0"/>
                <wp:positionH relativeFrom="column">
                  <wp:posOffset>-356311</wp:posOffset>
                </wp:positionH>
                <wp:positionV relativeFrom="paragraph">
                  <wp:posOffset>735330</wp:posOffset>
                </wp:positionV>
                <wp:extent cx="6671386" cy="1543050"/>
                <wp:effectExtent l="0" t="0" r="15240" b="19050"/>
                <wp:wrapNone/>
                <wp:docPr id="22" name="Cuadro de texto 22"/>
                <wp:cNvGraphicFramePr/>
                <a:graphic xmlns:a="http://schemas.openxmlformats.org/drawingml/2006/main">
                  <a:graphicData uri="http://schemas.microsoft.com/office/word/2010/wordprocessingShape">
                    <wps:wsp>
                      <wps:cNvSpPr txBox="1"/>
                      <wps:spPr>
                        <a:xfrm>
                          <a:off x="0" y="0"/>
                          <a:ext cx="6671386" cy="154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B80789" w14:textId="67EF40E5" w:rsidR="00390AC9" w:rsidRPr="00390AC9" w:rsidRDefault="00390AC9">
                            <w:pPr>
                              <w:ind w:left="0"/>
                              <w:rPr>
                                <w:lang w:val="es-MX"/>
                              </w:rPr>
                            </w:pPr>
                            <w:r>
                              <w:rPr>
                                <w:lang w:val="es-MX"/>
                              </w:rPr>
                              <w:t>Plan de emergencia para 6 meses. Solvencia suficiente. Ultimando detalles para proyecto CNC. Ir encaminado proyecto de cocina y lavandería moderna. Mantener o mejorar mi rutina de estudio para aprender nuevas habilidades cada vez más rápido.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2837D" id="Cuadro de texto 22" o:spid="_x0000_s1115" type="#_x0000_t202" style="position:absolute;left:0;text-align:left;margin-left:-28.05pt;margin-top:57.9pt;width:525.3pt;height:12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" fillcolor="white [3201]" strokeweight=".5pt">
                <v:textbox>
                  <w:txbxContent>
                    <w:p w14:paraId="12B80789" w14:textId="67EF40E5" w:rsidR="00390AC9" w:rsidRPr="00390AC9" w:rsidRDefault="00390AC9">
                      <w:pPr>
                        <w:ind w:left="0"/>
                        <w:rPr>
                          <w:lang w:val="es-MX"/>
                        </w:rPr>
                      </w:pPr>
                      <w:r>
                        <w:rPr>
                          <w:lang w:val="es-MX"/>
                        </w:rPr>
                        <w:t>Plan de emergencia para 6 meses. Solvencia suficiente. Ultimando detalles para proyecto CNC. Ir encaminado proyecto de cocina y lavandería moderna. Mantener o mejorar mi rutina de estudio para aprender nuevas habilidades cada vez más rápido.</w:t>
                      </w:r>
                    </w:p>
                  </w:txbxContent>
                </v:textbox>
              </v:shape>
            </w:pict>
          </mc:Fallback>
        </mc:AlternateContent>
      </w:r>
      <w:r w:rsidR="00C47B8F">
        <w:rPr>
          <w:noProof/>
          <w:color w:val="000000"/>
          <w:sz w:val="22"/>
          <w:lang w:val="es-AR" w:eastAsia="es-AR"/>
        </w:rPr>
        <mc:AlternateContent>
          <mc:Choice Requires="wpg">
            <w:drawing>
              <wp:inline distT="0" distB="0" distL="0" distR="0" wp14:anchorId="7FE54AAE" wp14:editId="4AEB5AE7">
                <wp:extent cx="6858000" cy="2343533"/>
                <wp:effectExtent l="0" t="0" r="19050" b="19050"/>
                <wp:docPr id="1314" name="Group 1314"/>
                <wp:cNvGraphicFramePr/>
                <a:graphic xmlns:a="http://schemas.openxmlformats.org/drawingml/2006/main">
                  <a:graphicData uri="http://schemas.microsoft.com/office/word/2010/wordprocessingGroup">
                    <wpg:wgp>
                      <wpg:cNvGrpSpPr/>
                      <wpg:grpSpPr>
                        <a:xfrm>
                          <a:off x="0" y="0"/>
                          <a:ext cx="6858000" cy="2343533"/>
                          <a:chOff x="0" y="0"/>
                          <a:chExt cx="6858000" cy="2343533"/>
                        </a:xfrm>
                      </wpg:grpSpPr>
                      <wps:wsp>
                        <wps:cNvPr id="204" name="Rectangle 204"/>
                        <wps:cNvSpPr/>
                        <wps:spPr>
                          <a:xfrm>
                            <a:off x="100889" y="0"/>
                            <a:ext cx="53195" cy="288706"/>
                          </a:xfrm>
                          <a:prstGeom prst="rect">
                            <a:avLst/>
                          </a:prstGeom>
                          <a:ln>
                            <a:noFill/>
                          </a:ln>
                        </wps:spPr>
                        <wps:txbx>
                          <w:txbxContent>
                            <w:p w14:paraId="03901D4F" w14:textId="77777777" w:rsidR="001B0D02" w:rsidRDefault="001B0D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69"/>
                          <a:stretch>
                            <a:fillRect/>
                          </a:stretch>
                        </pic:blipFill>
                        <pic:spPr>
                          <a:xfrm>
                            <a:off x="100889" y="330913"/>
                            <a:ext cx="3104642" cy="253288"/>
                          </a:xfrm>
                          <a:prstGeom prst="rect">
                            <a:avLst/>
                          </a:prstGeom>
                        </pic:spPr>
                      </pic:pic>
                      <wps:wsp>
                        <wps:cNvPr id="212" name="Shape 212"/>
                        <wps:cNvSpPr/>
                        <wps:spPr>
                          <a:xfrm>
                            <a:off x="0" y="631192"/>
                            <a:ext cx="6858000" cy="1712341"/>
                          </a:xfrm>
                          <a:custGeom>
                            <a:avLst/>
                            <a:gdLst/>
                            <a:ahLst/>
                            <a:cxnLst/>
                            <a:rect l="0" t="0" r="0" b="0"/>
                            <a:pathLst>
                              <a:path w="6858000" h="1712341">
                                <a:moveTo>
                                  <a:pt x="214046" y="0"/>
                                </a:moveTo>
                                <a:cubicBezTo>
                                  <a:pt x="95847" y="0"/>
                                  <a:pt x="0" y="95759"/>
                                  <a:pt x="0" y="213995"/>
                                </a:cubicBezTo>
                                <a:lnTo>
                                  <a:pt x="0" y="1498295"/>
                                </a:lnTo>
                                <a:cubicBezTo>
                                  <a:pt x="0" y="1616494"/>
                                  <a:pt x="95847" y="1712341"/>
                                  <a:pt x="214046" y="1712341"/>
                                </a:cubicBezTo>
                                <a:lnTo>
                                  <a:pt x="6644006" y="1712341"/>
                                </a:lnTo>
                                <a:cubicBezTo>
                                  <a:pt x="6762115" y="1712341"/>
                                  <a:pt x="6858000" y="1616494"/>
                                  <a:pt x="6858000" y="1498295"/>
                                </a:cubicBezTo>
                                <a:lnTo>
                                  <a:pt x="6858000" y="213995"/>
                                </a:lnTo>
                                <a:cubicBezTo>
                                  <a:pt x="6858000" y="95759"/>
                                  <a:pt x="6762115" y="0"/>
                                  <a:pt x="6644006" y="0"/>
                                </a:cubicBezTo>
                                <a:close/>
                              </a:path>
                            </a:pathLst>
                          </a:custGeom>
                          <a:ln w="12700" cap="flat">
                            <a:miter lim="127000"/>
                          </a:ln>
                        </wps:spPr>
                        <wps:style>
                          <a:lnRef idx="1">
                            <a:srgbClr val="60C9AC"/>
                          </a:lnRef>
                          <a:fillRef idx="0">
                            <a:srgbClr val="000000">
                              <a:alpha val="0"/>
                            </a:srgbClr>
                          </a:fillRef>
                          <a:effectRef idx="0">
                            <a:scrgbClr r="0" g="0" b="0"/>
                          </a:effectRef>
                          <a:fontRef idx="none"/>
                        </wps:style>
                        <wps:bodyPr/>
                      </wps:wsp>
                    </wpg:wgp>
                  </a:graphicData>
                </a:graphic>
              </wp:inline>
            </w:drawing>
          </mc:Choice>
          <mc:Fallback>
            <w:pict>
              <v:group w14:anchorId="7FE54AAE" id="Group 1314" o:spid="_x0000_s1116" style="width:540pt;height:184.55pt;mso-position-horizontal-relative:char;mso-position-vertical-relative:line" coordsize="68580,2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">
                <v:rect id="Rectangle 204" o:spid="_x0000_s1117" style="position:absolute;left:1008;width:532;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14:paraId="03901D4F" w14:textId="77777777" w:rsidR="001B0D02" w:rsidRDefault="001B0D02">
                        <w:pPr>
                          <w:spacing w:after="160" w:line="259" w:lineRule="auto"/>
                          <w:ind w:left="0" w:firstLine="0"/>
                        </w:pPr>
                        <w:r>
                          <w:t xml:space="preserve"> </w:t>
                        </w:r>
                      </w:p>
                    </w:txbxContent>
                  </v:textbox>
                </v:rect>
                <v:shape id="Picture 206" o:spid="_x0000_s1118" type="#_x0000_t75" style="position:absolute;left:1008;top:3309;width:31047;height:2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1mnGAAAA3AAAAA8AAABkcnMvZG93bnJldi54bWxEj0FrwkAUhO9C/8PyCr2ZTYOEmrpKKQ2o&#10;F9ukl94e2WcSzb4N2dWk/94tFDwOM/MNs9pMphNXGlxrWcFzFIMgrqxuuVbwXebzFxDOI2vsLJOC&#10;X3KwWT/MVphpO/IXXQtfiwBhl6GCxvs+k9JVDRl0ke2Jg3e0g0Ef5FBLPeAY4KaTSRyn0mDLYaHB&#10;nt4bqs7FxShY7s92t/zsfxb7j3y3PdBp1Gmp1NPj9PYKwtPk7+H/9lYrSOIU/s6EIyD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7WacYAAADcAAAADwAAAAAAAAAAAAAA&#10;AACfAgAAZHJzL2Rvd25yZXYueG1sUEsFBgAAAAAEAAQA9wAAAJIDAAAAAA==&#10;">
                  <v:imagedata r:id="rId70" o:title=""/>
                </v:shape>
                <v:shape id="Shape 212" o:spid="_x0000_s1119" style="position:absolute;top:6311;width:68580;height:17124;visibility:visible;mso-wrap-style:square;v-text-anchor:top" coordsize="6858000,171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hM8QA&#10;AADcAAAADwAAAGRycy9kb3ducmV2LnhtbESPQWvCQBSE7wX/w/KE3urGUGqMrlJaSnrwklh6fmSf&#10;STD7NmTXJP57VxA8DjPzDbPdT6YVA/WusaxguYhAEJdWN1wp+Dv+vCUgnEfW2FomBVdysN/NXraY&#10;ajtyTkPhKxEg7FJUUHvfpVK6siaDbmE74uCdbG/QB9lXUvc4BrhpZRxFH9Jgw2Ghxo6+airPxcUo&#10;6JLL+wFXJa+HuPmWeTZl/4dcqdf59LkB4Wnyz/Cj/asVxMsY7mfCEZC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oTPEAAAA3AAAAA8AAAAAAAAAAAAAAAAAmAIAAGRycy9k&#10;b3ducmV2LnhtbFBLBQYAAAAABAAEAPUAAACJAwAAAAA=&#10;" path="m214046,c95847,,,95759,,213995l,1498295v,118199,95847,214046,214046,214046l6644006,1712341v118109,,213994,-95847,213994,-214046l6858000,213995c6858000,95759,6762115,,6644006,l214046,xe" filled="f" strokecolor="#60c9ac" strokeweight="1pt">
                  <v:stroke miterlimit="83231f" joinstyle="miter"/>
                  <v:path arrowok="t" textboxrect="0,0,6858000,1712341"/>
                </v:shape>
                <w10:anchorlock/>
              </v:group>
            </w:pict>
          </mc:Fallback>
        </mc:AlternateContent>
      </w:r>
    </w:p>
    <w:sectPr w:rsidR="00607AC5">
      <w:headerReference w:type="even" r:id="rId71"/>
      <w:headerReference w:type="default" r:id="rId72"/>
      <w:headerReference w:type="first" r:id="rId73"/>
      <w:pgSz w:w="12240" w:h="15840"/>
      <w:pgMar w:top="917" w:right="1440" w:bottom="72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01B10" w14:textId="77777777" w:rsidR="001B0D02" w:rsidRDefault="001B0D02">
      <w:pPr>
        <w:spacing w:after="0" w:line="240" w:lineRule="auto"/>
      </w:pPr>
      <w:r>
        <w:separator/>
      </w:r>
    </w:p>
  </w:endnote>
  <w:endnote w:type="continuationSeparator" w:id="0">
    <w:p w14:paraId="186A0B50" w14:textId="77777777" w:rsidR="001B0D02" w:rsidRDefault="001B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ECA1D" w14:textId="77777777" w:rsidR="001B0D02" w:rsidRDefault="001B0D02">
      <w:pPr>
        <w:spacing w:after="0" w:line="240" w:lineRule="auto"/>
      </w:pPr>
      <w:r>
        <w:separator/>
      </w:r>
    </w:p>
  </w:footnote>
  <w:footnote w:type="continuationSeparator" w:id="0">
    <w:p w14:paraId="1C9553D2" w14:textId="77777777" w:rsidR="001B0D02" w:rsidRDefault="001B0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8AB7D" w14:textId="77777777" w:rsidR="001B0D02" w:rsidRDefault="001B0D02">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04819" w14:textId="77777777" w:rsidR="001B0D02" w:rsidRDefault="001B0D02">
    <w:pPr>
      <w:spacing w:after="0" w:line="259" w:lineRule="auto"/>
      <w:ind w:left="0" w:firstLine="0"/>
    </w:pPr>
    <w:r>
      <w:rPr>
        <w:noProof/>
        <w:color w:val="000000"/>
        <w:sz w:val="22"/>
        <w:lang w:val="es-AR" w:eastAsia="es-AR"/>
      </w:rPr>
      <mc:AlternateContent>
        <mc:Choice Requires="wpg">
          <w:drawing>
            <wp:anchor distT="0" distB="0" distL="114300" distR="114300" simplePos="0" relativeHeight="251658240" behindDoc="0" locked="0" layoutInCell="1" allowOverlap="1" wp14:anchorId="596DE8F8" wp14:editId="688F5B97">
              <wp:simplePos x="0" y="0"/>
              <wp:positionH relativeFrom="page">
                <wp:posOffset>558089</wp:posOffset>
              </wp:positionH>
              <wp:positionV relativeFrom="page">
                <wp:posOffset>582422</wp:posOffset>
              </wp:positionV>
              <wp:extent cx="5082540" cy="649224"/>
              <wp:effectExtent l="0" t="0" r="0" b="0"/>
              <wp:wrapSquare wrapText="bothSides"/>
              <wp:docPr id="1546" name="Group 1546"/>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47" name="Picture 1547"/>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48" name="Picture 1548"/>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46" style="width:400.2pt;height:51.12pt;position:absolute;mso-position-horizontal-relative:page;mso-position-horizontal:absolute;margin-left:43.944pt;mso-position-vertical-relative:page;margin-top:45.86pt;" coordsize="50825,6492">
              <v:shape id="Picture 1547" style="position:absolute;width:50825;height:3992;left:0;top:0;" filled="f">
                <v:imagedata r:id="rId39"/>
              </v:shape>
              <v:shape id="Picture 1548" style="position:absolute;width:37369;height:2743;left:0;top:3749;" filled="f">
                <v:imagedata r:id="rId40"/>
              </v:shape>
              <w10:wrap type="square"/>
            </v:group>
          </w:pict>
        </mc:Fallback>
      </mc:AlternateContent>
    </w:r>
    <w:r>
      <w:rPr>
        <w:noProof/>
        <w:lang w:val="es-AR" w:eastAsia="es-AR"/>
      </w:rPr>
      <w:drawing>
        <wp:anchor distT="0" distB="0" distL="114300" distR="114300" simplePos="0" relativeHeight="251659264" behindDoc="0" locked="0" layoutInCell="1" allowOverlap="0" wp14:anchorId="5EB9A677" wp14:editId="133411AE">
          <wp:simplePos x="0" y="0"/>
          <wp:positionH relativeFrom="page">
            <wp:posOffset>6351270</wp:posOffset>
          </wp:positionH>
          <wp:positionV relativeFrom="page">
            <wp:posOffset>457175</wp:posOffset>
          </wp:positionV>
          <wp:extent cx="963981" cy="448462"/>
          <wp:effectExtent l="0" t="0" r="0"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CE1E5" w14:textId="77777777" w:rsidR="001B0D02" w:rsidRDefault="001B0D02">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935E" w14:textId="77777777" w:rsidR="001B0D02" w:rsidRDefault="001B0D02">
    <w:pPr>
      <w:spacing w:after="0" w:line="259" w:lineRule="auto"/>
      <w:ind w:left="-1440" w:right="10800" w:firstLine="0"/>
    </w:pPr>
    <w:r>
      <w:rPr>
        <w:noProof/>
        <w:lang w:val="es-AR" w:eastAsia="es-AR"/>
      </w:rPr>
      <w:drawing>
        <wp:anchor distT="0" distB="0" distL="114300" distR="114300" simplePos="0" relativeHeight="251660288" behindDoc="0" locked="0" layoutInCell="1" allowOverlap="0" wp14:anchorId="4F96E9A5" wp14:editId="6B8E49F0">
          <wp:simplePos x="0" y="0"/>
          <wp:positionH relativeFrom="page">
            <wp:posOffset>6351270</wp:posOffset>
          </wp:positionH>
          <wp:positionV relativeFrom="page">
            <wp:posOffset>457175</wp:posOffset>
          </wp:positionV>
          <wp:extent cx="963981" cy="448462"/>
          <wp:effectExtent l="0" t="0" r="0" b="0"/>
          <wp:wrapSquare wrapText="bothSides"/>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
                  <a:stretch>
                    <a:fillRect/>
                  </a:stretch>
                </pic:blipFill>
                <pic:spPr>
                  <a:xfrm>
                    <a:off x="0" y="0"/>
                    <a:ext cx="963981" cy="448462"/>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353A6" w14:textId="77777777" w:rsidR="001B0D02" w:rsidRDefault="001B0D02">
    <w:pPr>
      <w:spacing w:after="0" w:line="259" w:lineRule="auto"/>
      <w:ind w:left="-561" w:firstLine="0"/>
    </w:pPr>
    <w:r>
      <w:rPr>
        <w:noProof/>
        <w:color w:val="000000"/>
        <w:sz w:val="22"/>
        <w:lang w:val="es-AR" w:eastAsia="es-AR"/>
      </w:rPr>
      <mc:AlternateContent>
        <mc:Choice Requires="wpg">
          <w:drawing>
            <wp:anchor distT="0" distB="0" distL="114300" distR="114300" simplePos="0" relativeHeight="251661312" behindDoc="0" locked="0" layoutInCell="1" allowOverlap="1" wp14:anchorId="4CB764B6" wp14:editId="329F82F1">
              <wp:simplePos x="0" y="0"/>
              <wp:positionH relativeFrom="page">
                <wp:posOffset>558089</wp:posOffset>
              </wp:positionH>
              <wp:positionV relativeFrom="page">
                <wp:posOffset>582422</wp:posOffset>
              </wp:positionV>
              <wp:extent cx="5082540" cy="649224"/>
              <wp:effectExtent l="0" t="0" r="0" b="0"/>
              <wp:wrapSquare wrapText="bothSides"/>
              <wp:docPr id="1570" name="Group 1570"/>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71" name="Picture 1571"/>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72" name="Picture 1572"/>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0" style="width:400.2pt;height:51.12pt;position:absolute;mso-position-horizontal-relative:page;mso-position-horizontal:absolute;margin-left:43.944pt;mso-position-vertical-relative:page;margin-top:45.86pt;" coordsize="50825,6492">
              <v:shape id="Picture 1571" style="position:absolute;width:50825;height:3992;left:0;top:0;" filled="f">
                <v:imagedata r:id="rId39"/>
              </v:shape>
              <v:shape id="Picture 1572" style="position:absolute;width:37369;height:2743;left:0;top:3749;" filled="f">
                <v:imagedata r:id="rId40"/>
              </v:shape>
              <w10:wrap type="square"/>
            </v:group>
          </w:pict>
        </mc:Fallback>
      </mc:AlternateContent>
    </w:r>
    <w:r>
      <w:rPr>
        <w:noProof/>
        <w:lang w:val="es-AR" w:eastAsia="es-AR"/>
      </w:rPr>
      <w:drawing>
        <wp:anchor distT="0" distB="0" distL="114300" distR="114300" simplePos="0" relativeHeight="251662336" behindDoc="0" locked="0" layoutInCell="1" allowOverlap="0" wp14:anchorId="2C6F35D0" wp14:editId="4170335F">
          <wp:simplePos x="0" y="0"/>
          <wp:positionH relativeFrom="page">
            <wp:posOffset>6351270</wp:posOffset>
          </wp:positionH>
          <wp:positionV relativeFrom="page">
            <wp:posOffset>457175</wp:posOffset>
          </wp:positionV>
          <wp:extent cx="963981" cy="448462"/>
          <wp:effectExtent l="0" t="0" r="0" b="0"/>
          <wp:wrapSquare wrapText="bothSides"/>
          <wp:docPr id="1"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DCB5F" w14:textId="77777777" w:rsidR="001B0D02" w:rsidRDefault="001B0D02">
    <w:pPr>
      <w:spacing w:after="0" w:line="259" w:lineRule="auto"/>
      <w:ind w:left="-561" w:firstLine="0"/>
    </w:pPr>
    <w:r>
      <w:rPr>
        <w:noProof/>
        <w:color w:val="000000"/>
        <w:sz w:val="22"/>
        <w:lang w:val="es-AR" w:eastAsia="es-AR"/>
      </w:rPr>
      <mc:AlternateContent>
        <mc:Choice Requires="wpg">
          <w:drawing>
            <wp:anchor distT="0" distB="0" distL="114300" distR="114300" simplePos="0" relativeHeight="251663360" behindDoc="0" locked="0" layoutInCell="1" allowOverlap="1" wp14:anchorId="086F8FF1" wp14:editId="3AF1CE84">
              <wp:simplePos x="0" y="0"/>
              <wp:positionH relativeFrom="page">
                <wp:posOffset>558089</wp:posOffset>
              </wp:positionH>
              <wp:positionV relativeFrom="page">
                <wp:posOffset>582422</wp:posOffset>
              </wp:positionV>
              <wp:extent cx="5082540" cy="649224"/>
              <wp:effectExtent l="0" t="0" r="0" b="0"/>
              <wp:wrapSquare wrapText="bothSides"/>
              <wp:docPr id="1559" name="Group 1559"/>
              <wp:cNvGraphicFramePr/>
              <a:graphic xmlns:a="http://schemas.openxmlformats.org/drawingml/2006/main">
                <a:graphicData uri="http://schemas.microsoft.com/office/word/2010/wordprocessingGroup">
                  <wpg:wgp>
                    <wpg:cNvGrpSpPr/>
                    <wpg:grpSpPr>
                      <a:xfrm>
                        <a:off x="0" y="0"/>
                        <a:ext cx="5082540" cy="649224"/>
                        <a:chOff x="0" y="0"/>
                        <a:chExt cx="5082540" cy="649224"/>
                      </a:xfrm>
                    </wpg:grpSpPr>
                    <pic:pic xmlns:pic="http://schemas.openxmlformats.org/drawingml/2006/picture">
                      <pic:nvPicPr>
                        <pic:cNvPr id="1560" name="Picture 1560"/>
                        <pic:cNvPicPr/>
                      </pic:nvPicPr>
                      <pic:blipFill>
                        <a:blip r:embed="rId1"/>
                        <a:stretch>
                          <a:fillRect/>
                        </a:stretch>
                      </pic:blipFill>
                      <pic:spPr>
                        <a:xfrm>
                          <a:off x="0" y="0"/>
                          <a:ext cx="5082540" cy="399288"/>
                        </a:xfrm>
                        <a:prstGeom prst="rect">
                          <a:avLst/>
                        </a:prstGeom>
                      </pic:spPr>
                    </pic:pic>
                    <pic:pic xmlns:pic="http://schemas.openxmlformats.org/drawingml/2006/picture">
                      <pic:nvPicPr>
                        <pic:cNvPr id="1561" name="Picture 1561"/>
                        <pic:cNvPicPr/>
                      </pic:nvPicPr>
                      <pic:blipFill>
                        <a:blip r:embed="rId2"/>
                        <a:stretch>
                          <a:fillRect/>
                        </a:stretch>
                      </pic:blipFill>
                      <pic:spPr>
                        <a:xfrm>
                          <a:off x="0" y="374904"/>
                          <a:ext cx="3736975" cy="274320"/>
                        </a:xfrm>
                        <a:prstGeom prst="rect">
                          <a:avLst/>
                        </a:prstGeom>
                      </pic:spPr>
                    </pic:pic>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9" style="width:400.2pt;height:51.12pt;position:absolute;mso-position-horizontal-relative:page;mso-position-horizontal:absolute;margin-left:43.944pt;mso-position-vertical-relative:page;margin-top:45.86pt;" coordsize="50825,6492">
              <v:shape id="Picture 1560" style="position:absolute;width:50825;height:3992;left:0;top:0;" filled="f">
                <v:imagedata r:id="rId39"/>
              </v:shape>
              <v:shape id="Picture 1561" style="position:absolute;width:37369;height:2743;left:0;top:3749;" filled="f">
                <v:imagedata r:id="rId40"/>
              </v:shape>
              <w10:wrap type="square"/>
            </v:group>
          </w:pict>
        </mc:Fallback>
      </mc:AlternateContent>
    </w:r>
    <w:r>
      <w:rPr>
        <w:noProof/>
        <w:lang w:val="es-AR" w:eastAsia="es-AR"/>
      </w:rPr>
      <w:drawing>
        <wp:anchor distT="0" distB="0" distL="114300" distR="114300" simplePos="0" relativeHeight="251664384" behindDoc="0" locked="0" layoutInCell="1" allowOverlap="0" wp14:anchorId="698C801B" wp14:editId="4E1B8A10">
          <wp:simplePos x="0" y="0"/>
          <wp:positionH relativeFrom="page">
            <wp:posOffset>6351270</wp:posOffset>
          </wp:positionH>
          <wp:positionV relativeFrom="page">
            <wp:posOffset>457175</wp:posOffset>
          </wp:positionV>
          <wp:extent cx="963981" cy="448462"/>
          <wp:effectExtent l="0" t="0" r="0" b="0"/>
          <wp:wrapSquare wrapText="bothSides"/>
          <wp:docPr id="2"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1"/>
                  <a:stretch>
                    <a:fillRect/>
                  </a:stretch>
                </pic:blipFill>
                <pic:spPr>
                  <a:xfrm>
                    <a:off x="0" y="0"/>
                    <a:ext cx="963981" cy="448462"/>
                  </a:xfrm>
                  <a:prstGeom prst="rect">
                    <a:avLst/>
                  </a:prstGeom>
                </pic:spPr>
              </pic:pic>
            </a:graphicData>
          </a:graphic>
        </wp:anchor>
      </w:drawing>
    </w:r>
    <w:r>
      <w:rPr>
        <w:color w:val="B2B2B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AC5"/>
    <w:rsid w:val="001B0D02"/>
    <w:rsid w:val="00210975"/>
    <w:rsid w:val="00390AC9"/>
    <w:rsid w:val="00502350"/>
    <w:rsid w:val="005C6747"/>
    <w:rsid w:val="00607AC5"/>
    <w:rsid w:val="006D1E29"/>
    <w:rsid w:val="008F5062"/>
    <w:rsid w:val="00900593"/>
    <w:rsid w:val="00BD6303"/>
    <w:rsid w:val="00C47B8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FAD9A"/>
  <w15:docId w15:val="{DC557E87-3AE0-478C-AE48-12F8C132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09" w:lineRule="auto"/>
      <w:ind w:left="10" w:hanging="10"/>
    </w:pPr>
    <w:rPr>
      <w:rFonts w:ascii="Calibri" w:eastAsia="Calibri" w:hAnsi="Calibri" w:cs="Calibri"/>
      <w:color w:val="6D6E71"/>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300.png"/><Relationship Id="rId68" Type="http://schemas.openxmlformats.org/officeDocument/2006/relationships/image" Target="media/image58.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3.png"/><Relationship Id="rId19" Type="http://schemas.openxmlformats.org/officeDocument/2006/relationships/image" Target="media/image60.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13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7.png"/><Relationship Id="rId64" Type="http://schemas.openxmlformats.org/officeDocument/2006/relationships/image" Target="media/image310.png"/><Relationship Id="rId69"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header" Target="header5.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4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eader" Target="header3.xml"/><Relationship Id="rId46" Type="http://schemas.openxmlformats.org/officeDocument/2006/relationships/image" Target="media/image36.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5.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image" Target="media/image39.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140.png"/><Relationship Id="rId44" Type="http://schemas.openxmlformats.org/officeDocument/2006/relationships/image" Target="media/image34.png"/><Relationship Id="rId52" Type="http://schemas.openxmlformats.org/officeDocument/2006/relationships/image" Target="media/image43.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5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header" Target="header4.xml"/></Relationships>
</file>

<file path=word/_rels/header2.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27.png"/><Relationship Id="rId41" Type="http://schemas.openxmlformats.org/officeDocument/2006/relationships/image" Target="media/image28.png"/><Relationship Id="rId1" Type="http://schemas.openxmlformats.org/officeDocument/2006/relationships/image" Target="media/image26.png"/><Relationship Id="rId40" Type="http://schemas.openxmlformats.org/officeDocument/2006/relationships/image" Target="media/image90.png"/></Relationships>
</file>

<file path=word/_rels/header4.xml.rels><?xml version="1.0" encoding="UTF-8" standalone="yes"?>
<Relationships xmlns="http://schemas.openxmlformats.org/package/2006/relationships"><Relationship Id="rId1" Type="http://schemas.openxmlformats.org/officeDocument/2006/relationships/image" Target="media/image28.png"/></Relationships>
</file>

<file path=word/_rels/header5.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27.png"/><Relationship Id="rId41" Type="http://schemas.openxmlformats.org/officeDocument/2006/relationships/image" Target="media/image28.png"/><Relationship Id="rId1" Type="http://schemas.openxmlformats.org/officeDocument/2006/relationships/image" Target="media/image26.png"/><Relationship Id="rId40" Type="http://schemas.openxmlformats.org/officeDocument/2006/relationships/image" Target="media/image90.png"/></Relationships>
</file>

<file path=word/_rels/header6.xml.rels><?xml version="1.0" encoding="UTF-8" standalone="yes"?>
<Relationships xmlns="http://schemas.openxmlformats.org/package/2006/relationships"><Relationship Id="rId39" Type="http://schemas.openxmlformats.org/officeDocument/2006/relationships/image" Target="media/image80.png"/><Relationship Id="rId2" Type="http://schemas.openxmlformats.org/officeDocument/2006/relationships/image" Target="media/image27.png"/><Relationship Id="rId41" Type="http://schemas.openxmlformats.org/officeDocument/2006/relationships/image" Target="media/image28.png"/><Relationship Id="rId1" Type="http://schemas.openxmlformats.org/officeDocument/2006/relationships/image" Target="media/image26.png"/><Relationship Id="rId40"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41BB80BC.dotm</Template>
  <TotalTime>63</TotalTime>
  <Pages>6</Pages>
  <Words>318</Words>
  <Characters>1753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Ariel Martinez</dc:creator>
  <cp:keywords/>
  <cp:lastModifiedBy>pamvalaz</cp:lastModifiedBy>
  <cp:revision>6</cp:revision>
  <dcterms:created xsi:type="dcterms:W3CDTF">2022-02-23T11:43:00Z</dcterms:created>
  <dcterms:modified xsi:type="dcterms:W3CDTF">2022-02-23T18:33:00Z</dcterms:modified>
</cp:coreProperties>
</file>